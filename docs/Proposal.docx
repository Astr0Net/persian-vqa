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BCBA" w14:textId="77777777" w:rsidR="002F1677" w:rsidRPr="002F1677" w:rsidRDefault="00FB1640" w:rsidP="002C1B0F">
      <w:pPr>
        <w:spacing w:after="0"/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بسمه‌تعالی</w:t>
      </w:r>
    </w:p>
    <w:tbl>
      <w:tblPr>
        <w:tblStyle w:val="TableGrid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4928"/>
        <w:gridCol w:w="2421"/>
      </w:tblGrid>
      <w:tr w:rsidR="002F1677" w14:paraId="2322354F" w14:textId="77777777" w:rsidTr="009A4098">
        <w:trPr>
          <w:trHeight w:val="991"/>
        </w:trPr>
        <w:tc>
          <w:tcPr>
            <w:tcW w:w="1239" w:type="pct"/>
            <w:vAlign w:val="center"/>
          </w:tcPr>
          <w:p w14:paraId="4F16FC0B" w14:textId="77777777" w:rsidR="002F1677" w:rsidRPr="00804368" w:rsidRDefault="00C82361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0436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فرم </w:t>
            </w:r>
            <w:r w:rsidR="00D4345E"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3 </w:t>
            </w:r>
            <w:r w:rsidR="00D4345E"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م</w:t>
            </w:r>
            <w:r w:rsidR="00D4345E"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="00D4345E"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ر</w:t>
            </w:r>
          </w:p>
        </w:tc>
        <w:tc>
          <w:tcPr>
            <w:tcW w:w="2522" w:type="pct"/>
            <w:vAlign w:val="center"/>
          </w:tcPr>
          <w:p w14:paraId="3FD00EFC" w14:textId="77777777" w:rsidR="002F1677" w:rsidRPr="00804368" w:rsidRDefault="002F1677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خلاصه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اطلاعات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پروژه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جديد</w:t>
            </w:r>
            <w:r w:rsidRPr="00804368">
              <w:rPr>
                <w:rFonts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804368">
              <w:rPr>
                <w:rFonts w:cs="B Nazanin" w:hint="eastAsia"/>
                <w:b/>
                <w:bCs/>
                <w:sz w:val="24"/>
                <w:szCs w:val="24"/>
                <w:rtl/>
              </w:rPr>
              <w:t>پيشنهادي</w:t>
            </w:r>
          </w:p>
        </w:tc>
        <w:tc>
          <w:tcPr>
            <w:tcW w:w="1239" w:type="pct"/>
            <w:vAlign w:val="center"/>
          </w:tcPr>
          <w:p w14:paraId="2BDB9CFC" w14:textId="77777777" w:rsidR="002F1677" w:rsidRPr="00804368" w:rsidRDefault="00C435F4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04368">
              <w:rPr>
                <w:rFonts w:cs="B Nazanin" w:hint="cs"/>
                <w:b/>
                <w:bCs/>
                <w:sz w:val="24"/>
                <w:szCs w:val="24"/>
                <w:rtl/>
              </w:rPr>
              <w:t>مرکز رشد</w:t>
            </w:r>
            <w:r w:rsidR="005C2103" w:rsidRPr="0080436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...</w:t>
            </w:r>
          </w:p>
        </w:tc>
      </w:tr>
    </w:tbl>
    <w:p w14:paraId="7263CF4B" w14:textId="1BA72BEA" w:rsidR="00C82E10" w:rsidRPr="00345F94" w:rsidRDefault="00153BF8" w:rsidP="002C1B0F">
      <w:pPr>
        <w:pStyle w:val="Heading1"/>
        <w:rPr>
          <w:b w:val="0"/>
          <w:bCs w:val="0"/>
        </w:rPr>
      </w:pPr>
      <w:r w:rsidRPr="002671BE">
        <w:rPr>
          <w:rFonts w:hint="cs"/>
          <w:rtl/>
        </w:rPr>
        <w:t>عنوان</w:t>
      </w:r>
      <w:r w:rsidR="008E4A94" w:rsidRPr="002671BE">
        <w:rPr>
          <w:rFonts w:hint="cs"/>
          <w:rtl/>
        </w:rPr>
        <w:t xml:space="preserve"> </w:t>
      </w:r>
      <w:r w:rsidR="00E96836" w:rsidRPr="002671BE">
        <w:rPr>
          <w:rFonts w:hint="cs"/>
          <w:rtl/>
        </w:rPr>
        <w:t>پروژه:</w:t>
      </w:r>
      <w:r w:rsidR="00262F21" w:rsidRPr="002671BE">
        <w:rPr>
          <w:rFonts w:hint="cs"/>
          <w:rtl/>
        </w:rPr>
        <w:t xml:space="preserve"> </w:t>
      </w:r>
      <w:r w:rsidR="00F41748" w:rsidRPr="00345F94">
        <w:rPr>
          <w:rFonts w:hint="cs"/>
          <w:b w:val="0"/>
          <w:bCs w:val="0"/>
          <w:rtl/>
        </w:rPr>
        <w:t>امکان سنجی، طراحی و ساخت سامانه پرسش و پاسخ از عکس ورودی کاربر</w:t>
      </w:r>
    </w:p>
    <w:p w14:paraId="7BE30C44" w14:textId="77777777" w:rsidR="003D0572" w:rsidRPr="00F41748" w:rsidRDefault="00CA42FD" w:rsidP="002C1B0F">
      <w:pPr>
        <w:pStyle w:val="Heading1"/>
      </w:pPr>
      <w:r w:rsidRPr="00753FC1">
        <w:rPr>
          <w:rFonts w:hint="cs"/>
          <w:rtl/>
        </w:rPr>
        <w:t>کاربر</w:t>
      </w:r>
      <w:r w:rsidR="00616669">
        <w:rPr>
          <w:rFonts w:hint="cs"/>
          <w:rtl/>
        </w:rPr>
        <w:t xml:space="preserve"> (بهره‌بردار)</w:t>
      </w:r>
      <w:r w:rsidRPr="00753FC1">
        <w:rPr>
          <w:rFonts w:hint="cs"/>
          <w:rtl/>
        </w:rPr>
        <w:t>:</w:t>
      </w:r>
      <w:r w:rsidR="003C0B5B" w:rsidRPr="00753FC1">
        <w:rPr>
          <w:rFonts w:hint="cs"/>
          <w:rtl/>
        </w:rPr>
        <w:t xml:space="preserve"> </w:t>
      </w:r>
      <w:r w:rsidR="00C82E10" w:rsidRPr="00345F94">
        <w:rPr>
          <w:rFonts w:hint="cs"/>
          <w:b w:val="0"/>
          <w:bCs w:val="0"/>
          <w:rtl/>
        </w:rPr>
        <w:t>زیست بوم علم و فناوری فخرا</w:t>
      </w:r>
      <w:r w:rsidR="00C147CE" w:rsidRPr="00345F94">
        <w:rPr>
          <w:rFonts w:hint="cs"/>
          <w:b w:val="0"/>
          <w:bCs w:val="0"/>
          <w:rtl/>
        </w:rPr>
        <w:t xml:space="preserve"> قم</w:t>
      </w:r>
    </w:p>
    <w:p w14:paraId="505A7693" w14:textId="77777777" w:rsidR="004E285E" w:rsidRPr="00753FC1" w:rsidRDefault="003F7196" w:rsidP="002C1B0F">
      <w:pPr>
        <w:pStyle w:val="Heading1"/>
      </w:pPr>
      <w:r w:rsidRPr="00753FC1">
        <w:rPr>
          <w:rFonts w:hint="cs"/>
          <w:rtl/>
        </w:rPr>
        <w:t xml:space="preserve">عنوان </w:t>
      </w:r>
      <w:r w:rsidR="001F3FA9">
        <w:rPr>
          <w:rFonts w:hint="cs"/>
          <w:rtl/>
        </w:rPr>
        <w:t>تیم</w:t>
      </w:r>
      <w:r w:rsidR="003D0572" w:rsidRPr="00345F94">
        <w:rPr>
          <w:rFonts w:hint="cs"/>
          <w:b w:val="0"/>
          <w:bCs w:val="0"/>
          <w:rtl/>
        </w:rPr>
        <w:t>:</w:t>
      </w:r>
      <w:r w:rsidR="003C0B5B" w:rsidRPr="00345F94">
        <w:rPr>
          <w:rFonts w:hint="cs"/>
          <w:b w:val="0"/>
          <w:bCs w:val="0"/>
          <w:rtl/>
        </w:rPr>
        <w:t xml:space="preserve"> </w:t>
      </w:r>
      <w:r w:rsidR="00C82E10" w:rsidRPr="00345F94">
        <w:rPr>
          <w:rFonts w:hint="cs"/>
          <w:b w:val="0"/>
          <w:bCs w:val="0"/>
          <w:sz w:val="22"/>
          <w:szCs w:val="22"/>
          <w:rtl/>
        </w:rPr>
        <w:t>نیوفولدر قم</w:t>
      </w:r>
    </w:p>
    <w:p w14:paraId="3983D891" w14:textId="77777777" w:rsidR="00256113" w:rsidRPr="00345F94" w:rsidRDefault="003F7196" w:rsidP="002C1B0F">
      <w:pPr>
        <w:pStyle w:val="Heading1"/>
        <w:rPr>
          <w:b w:val="0"/>
          <w:bCs w:val="0"/>
          <w:rtl/>
        </w:rPr>
      </w:pPr>
      <w:r w:rsidRPr="003F7196">
        <w:rPr>
          <w:rFonts w:hint="cs"/>
          <w:rtl/>
        </w:rPr>
        <w:t xml:space="preserve">نام و نام خانوادگی </w:t>
      </w:r>
      <w:r w:rsidR="00FA0AA4" w:rsidRPr="003F7196">
        <w:rPr>
          <w:rFonts w:hint="cs"/>
          <w:rtl/>
        </w:rPr>
        <w:t>مسئول</w:t>
      </w:r>
      <w:r w:rsidR="00256113" w:rsidRPr="003F7196">
        <w:rPr>
          <w:rFonts w:hint="cs"/>
          <w:rtl/>
        </w:rPr>
        <w:t xml:space="preserve"> </w:t>
      </w:r>
      <w:r w:rsidR="001F3FA9">
        <w:rPr>
          <w:rFonts w:hint="cs"/>
          <w:rtl/>
        </w:rPr>
        <w:t xml:space="preserve">تیم </w:t>
      </w:r>
      <w:r w:rsidR="00CA42FD" w:rsidRPr="003F7196">
        <w:rPr>
          <w:rFonts w:hint="cs"/>
          <w:rtl/>
        </w:rPr>
        <w:t>و شماره تماس</w:t>
      </w:r>
      <w:r w:rsidR="00256113" w:rsidRPr="003F7196">
        <w:rPr>
          <w:rFonts w:hint="cs"/>
          <w:rtl/>
        </w:rPr>
        <w:t>:</w:t>
      </w:r>
      <w:r w:rsidR="003C0B5B" w:rsidRPr="003F7196">
        <w:rPr>
          <w:rFonts w:hint="cs"/>
          <w:rtl/>
        </w:rPr>
        <w:t xml:space="preserve"> </w:t>
      </w:r>
      <w:r w:rsidR="00C82E10" w:rsidRPr="00345F94">
        <w:rPr>
          <w:rFonts w:hint="cs"/>
          <w:b w:val="0"/>
          <w:bCs w:val="0"/>
          <w:sz w:val="22"/>
          <w:szCs w:val="22"/>
          <w:rtl/>
        </w:rPr>
        <w:t>علیرضا نوری 09907454479</w:t>
      </w:r>
    </w:p>
    <w:p w14:paraId="1218137C" w14:textId="11700E13" w:rsidR="00753FC1" w:rsidRPr="00F41748" w:rsidRDefault="00FB1640" w:rsidP="002C1B0F">
      <w:pPr>
        <w:pStyle w:val="Heading1"/>
        <w:rPr>
          <w:sz w:val="22"/>
          <w:szCs w:val="22"/>
        </w:rPr>
      </w:pPr>
      <w:r>
        <w:rPr>
          <w:rFonts w:hint="cs"/>
          <w:rtl/>
        </w:rPr>
        <w:t>مدت‌زمان</w:t>
      </w:r>
      <w:r w:rsidR="00695251" w:rsidRPr="00753FC1">
        <w:rPr>
          <w:rFonts w:hint="cs"/>
          <w:rtl/>
        </w:rPr>
        <w:t xml:space="preserve"> </w:t>
      </w:r>
      <w:r w:rsidR="00753FC1">
        <w:rPr>
          <w:rFonts w:hint="cs"/>
          <w:rtl/>
        </w:rPr>
        <w:t xml:space="preserve">و نفرساعت </w:t>
      </w:r>
      <w:r w:rsidR="00695251" w:rsidRPr="00753FC1">
        <w:rPr>
          <w:rFonts w:hint="cs"/>
          <w:rtl/>
        </w:rPr>
        <w:t xml:space="preserve">اجرای </w:t>
      </w:r>
      <w:r w:rsidR="00753FC1">
        <w:rPr>
          <w:rFonts w:hint="cs"/>
          <w:rtl/>
        </w:rPr>
        <w:t>پروژه</w:t>
      </w:r>
      <w:r w:rsidR="00C64B8C">
        <w:rPr>
          <w:rFonts w:hint="cs"/>
          <w:rtl/>
        </w:rPr>
        <w:t xml:space="preserve">: </w:t>
      </w:r>
      <w:sdt>
        <w:sdtPr>
          <w:rPr>
            <w:rFonts w:hint="cs"/>
            <w:b w:val="0"/>
            <w:bCs w:val="0"/>
            <w:sz w:val="22"/>
            <w:szCs w:val="22"/>
            <w:rtl/>
          </w:rPr>
          <w:alias w:val="Keywords"/>
          <w:tag w:val=""/>
          <w:id w:val="-1302451330"/>
          <w:placeholder>
            <w:docPart w:val="310AFE83CF464991A127D59C4577C08C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FF42CD" w:rsidRPr="00345F94">
            <w:rPr>
              <w:rFonts w:hint="cs"/>
              <w:b w:val="0"/>
              <w:bCs w:val="0"/>
              <w:sz w:val="22"/>
              <w:szCs w:val="22"/>
              <w:rtl/>
            </w:rPr>
            <w:t>6</w:t>
          </w:r>
        </w:sdtContent>
      </w:sdt>
      <w:r w:rsidR="00457522" w:rsidRPr="00345F94">
        <w:rPr>
          <w:rFonts w:hint="cs"/>
          <w:b w:val="0"/>
          <w:bCs w:val="0"/>
          <w:sz w:val="22"/>
          <w:szCs w:val="22"/>
          <w:rtl/>
        </w:rPr>
        <w:t xml:space="preserve"> </w:t>
      </w:r>
      <w:r w:rsidR="00753FC1" w:rsidRPr="00345F94">
        <w:rPr>
          <w:rFonts w:hint="cs"/>
          <w:b w:val="0"/>
          <w:bCs w:val="0"/>
          <w:sz w:val="22"/>
          <w:szCs w:val="22"/>
          <w:rtl/>
        </w:rPr>
        <w:t xml:space="preserve">ماه و </w:t>
      </w:r>
      <w:sdt>
        <w:sdtPr>
          <w:rPr>
            <w:rFonts w:hint="cs"/>
            <w:b w:val="0"/>
            <w:bCs w:val="0"/>
            <w:sz w:val="22"/>
            <w:szCs w:val="22"/>
            <w:rtl/>
          </w:rPr>
          <w:alias w:val="Status"/>
          <w:tag w:val=""/>
          <w:id w:val="-1360277683"/>
          <w:placeholder>
            <w:docPart w:val="F22A6691A4BA427E8440A2B0DBFAD444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FF42CD" w:rsidRPr="00345F94">
            <w:rPr>
              <w:rFonts w:hint="cs"/>
              <w:b w:val="0"/>
              <w:bCs w:val="0"/>
              <w:sz w:val="22"/>
              <w:szCs w:val="22"/>
              <w:rtl/>
            </w:rPr>
            <w:t>1500</w:t>
          </w:r>
        </w:sdtContent>
      </w:sdt>
      <w:r w:rsidR="00753FC1" w:rsidRPr="00345F94">
        <w:rPr>
          <w:rFonts w:hint="cs"/>
          <w:b w:val="0"/>
          <w:bCs w:val="0"/>
          <w:sz w:val="22"/>
          <w:szCs w:val="22"/>
          <w:rtl/>
        </w:rPr>
        <w:t xml:space="preserve"> نفرساعت</w:t>
      </w:r>
    </w:p>
    <w:p w14:paraId="40B04999" w14:textId="77777777" w:rsidR="003D4CF9" w:rsidRPr="003F7196" w:rsidRDefault="00CA42FD" w:rsidP="002C1B0F">
      <w:pPr>
        <w:pStyle w:val="Heading1"/>
      </w:pPr>
      <w:r w:rsidRPr="003F7196">
        <w:rPr>
          <w:rFonts w:hint="cs"/>
          <w:rtl/>
        </w:rPr>
        <w:t>اطلاعات</w:t>
      </w:r>
      <w:r w:rsidR="003D4CF9" w:rsidRPr="003F7196">
        <w:rPr>
          <w:rFonts w:hint="cs"/>
          <w:rtl/>
        </w:rPr>
        <w:t xml:space="preserve"> </w:t>
      </w:r>
      <w:r w:rsidR="002366B3" w:rsidRPr="003F7196">
        <w:rPr>
          <w:rFonts w:hint="cs"/>
          <w:rtl/>
        </w:rPr>
        <w:t xml:space="preserve">کلی </w:t>
      </w:r>
      <w:r w:rsidR="003D4CF9" w:rsidRPr="003F7196">
        <w:rPr>
          <w:rFonts w:hint="cs"/>
          <w:rtl/>
        </w:rPr>
        <w:t>پروژه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6"/>
        <w:gridCol w:w="2157"/>
        <w:gridCol w:w="1082"/>
        <w:gridCol w:w="1076"/>
        <w:gridCol w:w="2159"/>
      </w:tblGrid>
      <w:tr w:rsidR="0021773E" w:rsidRPr="00691395" w14:paraId="61754F80" w14:textId="77777777" w:rsidTr="00B566CE">
        <w:tc>
          <w:tcPr>
            <w:tcW w:w="1690" w:type="pct"/>
          </w:tcPr>
          <w:p w14:paraId="46044C59" w14:textId="77777777" w:rsidR="009B1388" w:rsidRPr="005F52D3" w:rsidRDefault="009B1388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F52D3">
              <w:rPr>
                <w:rFonts w:cs="B Nazanin"/>
                <w:b/>
                <w:bCs/>
                <w:sz w:val="20"/>
                <w:szCs w:val="20"/>
                <w:rtl/>
              </w:rPr>
              <w:t>نوع پروژه:</w:t>
            </w:r>
          </w:p>
        </w:tc>
        <w:tc>
          <w:tcPr>
            <w:tcW w:w="1103" w:type="pct"/>
          </w:tcPr>
          <w:p w14:paraId="2DF1BD09" w14:textId="77777777" w:rsidR="009B1388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16329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4B8C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EB34C5" w:rsidRPr="00691395">
              <w:rPr>
                <w:rFonts w:cs="B Nazanin" w:hint="cs"/>
                <w:sz w:val="20"/>
                <w:szCs w:val="20"/>
                <w:rtl/>
              </w:rPr>
              <w:t>مطالعاتی/ دانش</w:t>
            </w:r>
            <w:r w:rsidR="001F20CD">
              <w:rPr>
                <w:rFonts w:cs="B Nazanin" w:hint="cs"/>
                <w:sz w:val="20"/>
                <w:szCs w:val="20"/>
                <w:rtl/>
              </w:rPr>
              <w:t>‌محور</w:t>
            </w:r>
          </w:p>
        </w:tc>
        <w:bookmarkStart w:id="0" w:name="_Hlk127477271"/>
        <w:tc>
          <w:tcPr>
            <w:tcW w:w="1103" w:type="pct"/>
            <w:gridSpan w:val="2"/>
          </w:tcPr>
          <w:p w14:paraId="2DEDDFC8" w14:textId="77777777" w:rsidR="009B1388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49799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bookmarkEnd w:id="0"/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 xml:space="preserve">سامانه‌ای/ </w:t>
            </w:r>
            <w:r w:rsidR="009B1388" w:rsidRPr="00691395">
              <w:rPr>
                <w:rFonts w:cs="B Nazanin" w:hint="cs"/>
                <w:sz w:val="20"/>
                <w:szCs w:val="20"/>
                <w:rtl/>
              </w:rPr>
              <w:t>محصول</w:t>
            </w:r>
            <w:r w:rsidR="001F20CD">
              <w:rPr>
                <w:rFonts w:cs="B Nazanin" w:hint="cs"/>
                <w:sz w:val="20"/>
                <w:szCs w:val="20"/>
                <w:rtl/>
              </w:rPr>
              <w:t>‌</w:t>
            </w:r>
            <w:r w:rsidR="009B1388" w:rsidRPr="00691395">
              <w:rPr>
                <w:rFonts w:cs="B Nazanin" w:hint="cs"/>
                <w:sz w:val="20"/>
                <w:szCs w:val="20"/>
                <w:rtl/>
              </w:rPr>
              <w:t>محور</w:t>
            </w:r>
            <w:r w:rsidR="00EB34C5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04" w:type="pct"/>
          </w:tcPr>
          <w:p w14:paraId="19AEC982" w14:textId="77777777" w:rsidR="009B1388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2000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1388" w:rsidRPr="00691395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 xml:space="preserve">غیرسامانه‌ای/ </w:t>
            </w:r>
            <w:r w:rsidR="009B1388" w:rsidRPr="00691395">
              <w:rPr>
                <w:rFonts w:cs="B Nazanin" w:hint="cs"/>
                <w:sz w:val="20"/>
                <w:szCs w:val="20"/>
                <w:rtl/>
              </w:rPr>
              <w:t>خدمات</w:t>
            </w:r>
            <w:r w:rsidR="001F20CD">
              <w:rPr>
                <w:rFonts w:cs="B Nazanin" w:hint="cs"/>
                <w:sz w:val="20"/>
                <w:szCs w:val="20"/>
                <w:rtl/>
              </w:rPr>
              <w:t>‌محور</w:t>
            </w:r>
          </w:p>
        </w:tc>
      </w:tr>
      <w:tr w:rsidR="00C435F4" w:rsidRPr="00691395" w14:paraId="6D5FF8EF" w14:textId="77777777" w:rsidTr="00B566CE">
        <w:tc>
          <w:tcPr>
            <w:tcW w:w="1690" w:type="pct"/>
          </w:tcPr>
          <w:p w14:paraId="6C77C215" w14:textId="77777777" w:rsidR="00C435F4" w:rsidRPr="005F52D3" w:rsidRDefault="00C435F4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علل تعریف پروژه:</w:t>
            </w:r>
          </w:p>
        </w:tc>
        <w:tc>
          <w:tcPr>
            <w:tcW w:w="1103" w:type="pct"/>
          </w:tcPr>
          <w:p w14:paraId="495D7EA3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60577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ایده‌محور/ آینده‌پژوهی</w:t>
            </w:r>
          </w:p>
        </w:tc>
        <w:tc>
          <w:tcPr>
            <w:tcW w:w="1103" w:type="pct"/>
            <w:gridSpan w:val="2"/>
          </w:tcPr>
          <w:p w14:paraId="22D01958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5464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تقاضامحور/ نیاز اخذ نشده‌است.</w:t>
            </w:r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04" w:type="pct"/>
          </w:tcPr>
          <w:p w14:paraId="24690E8D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398292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نیازمحور/ اسناد نیاز وجود دارد.</w:t>
            </w:r>
          </w:p>
        </w:tc>
      </w:tr>
      <w:tr w:rsidR="00C435F4" w:rsidRPr="00691395" w14:paraId="441918AF" w14:textId="77777777" w:rsidTr="00B566CE">
        <w:tc>
          <w:tcPr>
            <w:tcW w:w="1690" w:type="pct"/>
          </w:tcPr>
          <w:p w14:paraId="15DDCE21" w14:textId="77777777" w:rsidR="00C435F4" w:rsidRPr="005F52D3" w:rsidRDefault="00C435F4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مرحله </w:t>
            </w:r>
            <w:r w:rsidR="0038452F">
              <w:rPr>
                <w:rFonts w:cs="B Nazanin" w:hint="cs"/>
                <w:b/>
                <w:bCs/>
                <w:sz w:val="20"/>
                <w:szCs w:val="20"/>
                <w:rtl/>
              </w:rPr>
              <w:t>بلوغ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38452F">
              <w:rPr>
                <w:rFonts w:cs="B Nazanin" w:hint="cs"/>
                <w:b/>
                <w:bCs/>
                <w:sz w:val="20"/>
                <w:szCs w:val="20"/>
                <w:rtl/>
              </w:rPr>
              <w:t>پروژه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: </w:t>
            </w:r>
          </w:p>
        </w:tc>
        <w:tc>
          <w:tcPr>
            <w:tcW w:w="1103" w:type="pct"/>
          </w:tcPr>
          <w:p w14:paraId="793991A4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1567021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امکان‌سنجی</w:t>
            </w:r>
          </w:p>
        </w:tc>
        <w:tc>
          <w:tcPr>
            <w:tcW w:w="1103" w:type="pct"/>
            <w:gridSpan w:val="2"/>
          </w:tcPr>
          <w:p w14:paraId="30952FA0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51289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توسعه فنّاوری</w:t>
            </w:r>
          </w:p>
        </w:tc>
        <w:tc>
          <w:tcPr>
            <w:tcW w:w="1104" w:type="pct"/>
          </w:tcPr>
          <w:p w14:paraId="6650C817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61794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531E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توسعه محصول</w:t>
            </w:r>
          </w:p>
        </w:tc>
      </w:tr>
      <w:tr w:rsidR="00C435F4" w:rsidRPr="00691395" w14:paraId="225006BC" w14:textId="77777777" w:rsidTr="00B566CE">
        <w:tc>
          <w:tcPr>
            <w:tcW w:w="1690" w:type="pct"/>
          </w:tcPr>
          <w:p w14:paraId="11D4D4DB" w14:textId="77777777" w:rsidR="00C435F4" w:rsidRPr="005F52D3" w:rsidRDefault="00C435F4" w:rsidP="002C1B0F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F52D3">
              <w:rPr>
                <w:rFonts w:cs="B Nazanin"/>
                <w:b/>
                <w:bCs/>
                <w:sz w:val="20"/>
                <w:szCs w:val="20"/>
                <w:rtl/>
              </w:rPr>
              <w:t>مرحله</w:t>
            </w:r>
            <w:r w:rsidR="0038452F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اجرای</w:t>
            </w:r>
            <w:r w:rsidRPr="005F52D3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پروژه</w:t>
            </w:r>
            <w:r w:rsidRPr="005F52D3">
              <w:rPr>
                <w:rFonts w:cs="B Nazanin"/>
                <w:b/>
                <w:bCs/>
                <w:sz w:val="20"/>
                <w:szCs w:val="20"/>
                <w:rtl/>
              </w:rPr>
              <w:t>: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B566CE">
              <w:rPr>
                <w:rFonts w:cs="B Nazanin" w:hint="cs"/>
                <w:b/>
                <w:bCs/>
                <w:sz w:val="14"/>
                <w:szCs w:val="14"/>
                <w:rtl/>
              </w:rPr>
              <w:t xml:space="preserve">(انتخاب بیش از یک مورد </w:t>
            </w:r>
            <w:r w:rsidR="0038452F">
              <w:rPr>
                <w:rFonts w:cs="B Nazanin" w:hint="cs"/>
                <w:b/>
                <w:bCs/>
                <w:sz w:val="14"/>
                <w:szCs w:val="14"/>
                <w:rtl/>
              </w:rPr>
              <w:t>ممکن است</w:t>
            </w:r>
            <w:r w:rsidRPr="00B566CE">
              <w:rPr>
                <w:rFonts w:cs="B Nazanin" w:hint="cs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1103" w:type="pct"/>
          </w:tcPr>
          <w:p w14:paraId="2CF6A2E3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10397457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طراحی</w:t>
            </w:r>
          </w:p>
        </w:tc>
        <w:tc>
          <w:tcPr>
            <w:tcW w:w="1103" w:type="pct"/>
            <w:gridSpan w:val="2"/>
          </w:tcPr>
          <w:p w14:paraId="0CD3A354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2003239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ساخت</w:t>
            </w:r>
          </w:p>
        </w:tc>
        <w:tc>
          <w:tcPr>
            <w:tcW w:w="1104" w:type="pct"/>
          </w:tcPr>
          <w:p w14:paraId="2E2D7E38" w14:textId="77777777" w:rsidR="00C435F4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1164209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531E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آزمون</w:t>
            </w:r>
          </w:p>
        </w:tc>
      </w:tr>
      <w:tr w:rsidR="00C435F4" w:rsidRPr="00691395" w14:paraId="1BE1AF7D" w14:textId="77777777" w:rsidTr="00B566CE">
        <w:tc>
          <w:tcPr>
            <w:tcW w:w="1690" w:type="pct"/>
            <w:vMerge w:val="restart"/>
          </w:tcPr>
          <w:p w14:paraId="731F0C59" w14:textId="77777777" w:rsidR="00C435F4" w:rsidRPr="005F52D3" w:rsidRDefault="00C435F4" w:rsidP="002C1B0F">
            <w:pPr>
              <w:pStyle w:val="ListParagraph"/>
              <w:spacing w:after="0"/>
              <w:ind w:left="0"/>
              <w:jc w:val="both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5F52D3">
              <w:rPr>
                <w:rFonts w:cs="B Nazanin" w:hint="cs"/>
                <w:b/>
                <w:bCs/>
                <w:sz w:val="20"/>
                <w:szCs w:val="20"/>
                <w:rtl/>
              </w:rPr>
              <w:t>وابستگی یا ارتباط پروژه با پروژه‌های دیگر:</w:t>
            </w:r>
          </w:p>
        </w:tc>
        <w:tc>
          <w:tcPr>
            <w:tcW w:w="3310" w:type="pct"/>
            <w:gridSpan w:val="4"/>
          </w:tcPr>
          <w:p w14:paraId="09299910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68941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بخشی از یک پروژه دیگر است.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 xml:space="preserve">  </w:t>
            </w:r>
            <w:r w:rsidR="00C435F4" w:rsidRPr="00691395">
              <w:rPr>
                <w:rFonts w:cs="B Nazanin" w:hint="cs"/>
                <w:sz w:val="20"/>
                <w:szCs w:val="20"/>
                <w:rtl/>
              </w:rPr>
              <w:t>(نام پروژه: ...</w:t>
            </w:r>
            <w:r w:rsidR="00C435F4">
              <w:rPr>
                <w:rFonts w:cs="B Nazanin" w:hint="cs"/>
                <w:sz w:val="20"/>
                <w:szCs w:val="20"/>
                <w:rtl/>
              </w:rPr>
              <w:t>......................................</w:t>
            </w:r>
            <w:r w:rsidR="00C435F4" w:rsidRPr="00691395">
              <w:rPr>
                <w:rFonts w:cs="B Nazanin" w:hint="cs"/>
                <w:sz w:val="20"/>
                <w:szCs w:val="20"/>
                <w:rtl/>
              </w:rPr>
              <w:t>..)</w:t>
            </w:r>
          </w:p>
        </w:tc>
      </w:tr>
      <w:tr w:rsidR="00C435F4" w:rsidRPr="00691395" w14:paraId="7900D503" w14:textId="77777777" w:rsidTr="00B566CE">
        <w:tc>
          <w:tcPr>
            <w:tcW w:w="1690" w:type="pct"/>
            <w:vMerge/>
            <w:tcBorders>
              <w:bottom w:val="single" w:sz="4" w:space="0" w:color="auto"/>
            </w:tcBorders>
          </w:tcPr>
          <w:p w14:paraId="3C161C7C" w14:textId="77777777" w:rsidR="00C435F4" w:rsidRPr="00691395" w:rsidRDefault="00C435F4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656" w:type="pct"/>
            <w:gridSpan w:val="2"/>
            <w:tcBorders>
              <w:bottom w:val="single" w:sz="4" w:space="0" w:color="auto"/>
            </w:tcBorders>
          </w:tcPr>
          <w:p w14:paraId="374FA53A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7245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435F4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یک موضوع مستقل از پروژه‌های دیگر است.</w:t>
            </w:r>
          </w:p>
        </w:tc>
        <w:tc>
          <w:tcPr>
            <w:tcW w:w="1654" w:type="pct"/>
            <w:gridSpan w:val="2"/>
            <w:tcBorders>
              <w:bottom w:val="single" w:sz="4" w:space="0" w:color="auto"/>
            </w:tcBorders>
          </w:tcPr>
          <w:p w14:paraId="0582764B" w14:textId="77777777" w:rsidR="00C435F4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2001341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2E10">
                  <w:rPr>
                    <w:rFonts w:ascii="MS Gothic" w:eastAsia="MS Gothic" w:hAnsi="MS Gothic" w:cs="B Nazanin" w:hint="eastAsia"/>
                    <w:sz w:val="20"/>
                    <w:szCs w:val="20"/>
                    <w:rtl/>
                  </w:rPr>
                  <w:t>☒</w:t>
                </w:r>
              </w:sdtContent>
            </w:sdt>
            <w:r w:rsidR="00C435F4" w:rsidRPr="00691395">
              <w:rPr>
                <w:rFonts w:cs="B Nazanin" w:hint="cs"/>
                <w:sz w:val="20"/>
                <w:szCs w:val="20"/>
                <w:rtl/>
              </w:rPr>
              <w:t xml:space="preserve"> می‌تواند بخشی از یک پروژه سامانه‌ای باشد.</w:t>
            </w:r>
          </w:p>
        </w:tc>
      </w:tr>
    </w:tbl>
    <w:p w14:paraId="2FF8D604" w14:textId="77777777" w:rsidR="00A13856" w:rsidRDefault="00616669" w:rsidP="002C1B0F">
      <w:pPr>
        <w:pStyle w:val="Heading1"/>
        <w:rPr>
          <w:rtl/>
        </w:rPr>
      </w:pPr>
      <w:r>
        <w:rPr>
          <w:rFonts w:hint="cs"/>
          <w:rtl/>
        </w:rPr>
        <w:t xml:space="preserve">ضرورت و </w:t>
      </w:r>
      <w:r w:rsidR="00A13856">
        <w:rPr>
          <w:rFonts w:hint="cs"/>
          <w:rtl/>
        </w:rPr>
        <w:t>اهمیت</w:t>
      </w:r>
      <w:r w:rsidR="00A13856" w:rsidRPr="00691395">
        <w:rPr>
          <w:rFonts w:hint="cs"/>
          <w:rtl/>
        </w:rPr>
        <w:t xml:space="preserve"> پروژه</w:t>
      </w:r>
    </w:p>
    <w:p w14:paraId="1DCE9328" w14:textId="77777777" w:rsidR="00B623DD" w:rsidRDefault="00B623DD" w:rsidP="002C1B0F">
      <w:pPr>
        <w:pStyle w:val="ListParagraph"/>
        <w:numPr>
          <w:ilvl w:val="0"/>
          <w:numId w:val="3"/>
        </w:numPr>
        <w:rPr>
          <w:rFonts w:cs="B Nazanin"/>
          <w:sz w:val="24"/>
          <w:szCs w:val="24"/>
        </w:rPr>
      </w:pPr>
      <w:r w:rsidRPr="00B623DD">
        <w:rPr>
          <w:rFonts w:cs="B Nazanin"/>
          <w:sz w:val="24"/>
          <w:szCs w:val="24"/>
          <w:rtl/>
        </w:rPr>
        <w:t>سامانه‌های پرسش‌وپاسخ تصویری موجود عمدتاً بر اساس داده‌ها و منابع زبان انگلیسی توسعه یافته‌اند. به همین دلیل، پشتیبانی آن‌ها از زبان فارسی در درک واژگان، ساختار جملات، مفاهیم و ظرافت‌های زبانی محدود است</w:t>
      </w:r>
      <w:r w:rsidRPr="00B623DD">
        <w:rPr>
          <w:rFonts w:cs="B Nazanin"/>
          <w:sz w:val="24"/>
          <w:szCs w:val="24"/>
        </w:rPr>
        <w:t>.</w:t>
      </w:r>
    </w:p>
    <w:p w14:paraId="60D4E629" w14:textId="68F04E4C" w:rsidR="00B623DD" w:rsidRDefault="00B623DD" w:rsidP="002C1B0F">
      <w:pPr>
        <w:pStyle w:val="ListParagraph"/>
        <w:numPr>
          <w:ilvl w:val="0"/>
          <w:numId w:val="3"/>
        </w:numPr>
        <w:rPr>
          <w:rFonts w:cs="B Nazanin"/>
          <w:sz w:val="24"/>
          <w:szCs w:val="24"/>
        </w:rPr>
      </w:pPr>
      <w:r w:rsidRPr="00B623DD">
        <w:rPr>
          <w:rFonts w:cs="B Nazanin"/>
          <w:sz w:val="24"/>
          <w:szCs w:val="24"/>
          <w:rtl/>
        </w:rPr>
        <w:t xml:space="preserve">بسیاری از سامانه‌های فعلی در پاسخ‌گویی به پرسش‌های ساده، مانند شناسایی اشیا، رنگ‌ها یا تعداد عناصر موجود در تصویر، عملکرد قابل‌قبولی دارند؛ اما در تحلیل پرسش‌های پیچیده و نیازمند استدلال، تشخیص ارتباط میان عناصر مختلف تصویر و درک زمینه </w:t>
      </w:r>
      <w:r w:rsidRPr="00B623DD">
        <w:rPr>
          <w:rFonts w:cs="B Nazanin" w:hint="cs"/>
          <w:sz w:val="24"/>
          <w:szCs w:val="24"/>
          <w:rtl/>
        </w:rPr>
        <w:t>تصویر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با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ضعف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مواجه‌اند</w:t>
      </w:r>
      <w:r w:rsidRPr="00B623DD">
        <w:rPr>
          <w:rFonts w:cs="B Nazanin"/>
          <w:sz w:val="24"/>
          <w:szCs w:val="24"/>
        </w:rPr>
        <w:t>.</w:t>
      </w:r>
    </w:p>
    <w:p w14:paraId="3DD586A3" w14:textId="0F42B1AA" w:rsidR="0098398F" w:rsidRPr="00F41748" w:rsidRDefault="00B623DD" w:rsidP="002C1B0F">
      <w:pPr>
        <w:pStyle w:val="ListParagraph"/>
        <w:numPr>
          <w:ilvl w:val="0"/>
          <w:numId w:val="3"/>
        </w:numPr>
        <w:rPr>
          <w:rFonts w:cs="B Nazanin"/>
          <w:sz w:val="24"/>
          <w:szCs w:val="24"/>
          <w:rtl/>
        </w:rPr>
      </w:pPr>
      <w:r w:rsidRPr="00B623DD">
        <w:rPr>
          <w:rFonts w:cs="B Nazanin"/>
          <w:sz w:val="24"/>
          <w:szCs w:val="24"/>
          <w:rtl/>
        </w:rPr>
        <w:t xml:space="preserve">ازاین‌رو، طراحی و توسعه </w:t>
      </w:r>
      <w:r w:rsidRPr="00B623DD">
        <w:rPr>
          <w:rFonts w:cs="B Nazanin" w:hint="cs"/>
          <w:sz w:val="24"/>
          <w:szCs w:val="24"/>
          <w:rtl/>
        </w:rPr>
        <w:t>یک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سامانه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پرسش‌وپاسخ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تصویری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با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پشتیبانی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مناسب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از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زبان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فارسی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ضروری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است؛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سامانه‌ای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که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بتواند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تصویر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پرسش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فارسی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کاربر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را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به‌صورت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هم‌زمان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تحلیل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کند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بر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اساس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اشیا،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روابط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میان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آن‌ها،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جزئیات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صحنه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مفهوم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پرسش،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پاسخی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دقیق،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روان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و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قابل‌فهم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ارائه</w:t>
      </w:r>
      <w:r w:rsidRPr="00B623DD">
        <w:rPr>
          <w:rFonts w:cs="B Nazanin"/>
          <w:sz w:val="24"/>
          <w:szCs w:val="24"/>
          <w:rtl/>
        </w:rPr>
        <w:t xml:space="preserve"> </w:t>
      </w:r>
      <w:r w:rsidRPr="00B623DD">
        <w:rPr>
          <w:rFonts w:cs="B Nazanin" w:hint="cs"/>
          <w:sz w:val="24"/>
          <w:szCs w:val="24"/>
          <w:rtl/>
        </w:rPr>
        <w:t>دهد</w:t>
      </w:r>
      <w:r w:rsidR="0098398F" w:rsidRPr="00536C50">
        <w:rPr>
          <w:rFonts w:cs="B Nazanin" w:hint="cs"/>
          <w:sz w:val="24"/>
          <w:szCs w:val="24"/>
          <w:rtl/>
        </w:rPr>
        <w:t>.</w:t>
      </w:r>
    </w:p>
    <w:p w14:paraId="439AF7AD" w14:textId="77777777" w:rsidR="00311977" w:rsidRPr="00691395" w:rsidRDefault="00256113" w:rsidP="002C1B0F">
      <w:pPr>
        <w:pStyle w:val="Heading1"/>
      </w:pPr>
      <w:r w:rsidRPr="00691395">
        <w:rPr>
          <w:rFonts w:hint="cs"/>
          <w:rtl/>
        </w:rPr>
        <w:t>اهداف پروژه</w:t>
      </w:r>
    </w:p>
    <w:p w14:paraId="2B1C873C" w14:textId="77777777" w:rsidR="00311977" w:rsidRDefault="0098398F" w:rsidP="002C1B0F">
      <w:pPr>
        <w:pStyle w:val="ListParagraph"/>
        <w:numPr>
          <w:ilvl w:val="0"/>
          <w:numId w:val="3"/>
        </w:numPr>
        <w:spacing w:after="0"/>
        <w:jc w:val="lowKashida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طراحی یک سیستم پرسش و پاسخ از روی تصویر با پشتیبانی از زبان فارسی</w:t>
      </w:r>
    </w:p>
    <w:p w14:paraId="007CC50B" w14:textId="3AF45FE5" w:rsidR="0098398F" w:rsidRDefault="001D1BF9" w:rsidP="002C1B0F">
      <w:pPr>
        <w:pStyle w:val="ListParagraph"/>
        <w:numPr>
          <w:ilvl w:val="0"/>
          <w:numId w:val="3"/>
        </w:numPr>
        <w:spacing w:after="0"/>
        <w:jc w:val="lowKashida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ساخت </w:t>
      </w:r>
      <w:r w:rsidR="00345F94">
        <w:rPr>
          <w:rFonts w:cs="B Nazanin"/>
          <w:sz w:val="24"/>
          <w:szCs w:val="24"/>
        </w:rPr>
        <w:t>API</w:t>
      </w:r>
      <w:r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برای قابلیت استفاده دیگر اپلیکیشن ها از این سیستم</w:t>
      </w:r>
    </w:p>
    <w:p w14:paraId="0B2C730C" w14:textId="07C1B349" w:rsidR="0098398F" w:rsidRPr="00F41748" w:rsidRDefault="001D1BF9" w:rsidP="002C1B0F">
      <w:pPr>
        <w:pStyle w:val="ListParagraph"/>
        <w:numPr>
          <w:ilvl w:val="0"/>
          <w:numId w:val="3"/>
        </w:numPr>
        <w:spacing w:after="0"/>
        <w:jc w:val="lowKashida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ساخت</w:t>
      </w:r>
      <w:r w:rsidR="0098398F">
        <w:rPr>
          <w:rFonts w:cs="B Nazanin" w:hint="cs"/>
          <w:sz w:val="24"/>
          <w:szCs w:val="24"/>
          <w:rtl/>
        </w:rPr>
        <w:t xml:space="preserve"> رابط کاربری تحت وب برای این سیستم</w:t>
      </w:r>
    </w:p>
    <w:p w14:paraId="43464C28" w14:textId="77777777" w:rsidR="00B4774B" w:rsidRDefault="00B4774B" w:rsidP="002C1B0F">
      <w:pPr>
        <w:pStyle w:val="Heading1"/>
      </w:pPr>
      <w:r w:rsidRPr="00691395">
        <w:rPr>
          <w:rFonts w:hint="cs"/>
          <w:rtl/>
        </w:rPr>
        <w:t xml:space="preserve">ويژگي‌هاي اصلي و مشخصات عمومی و فني </w:t>
      </w:r>
      <w:r>
        <w:rPr>
          <w:rFonts w:hint="cs"/>
          <w:rtl/>
        </w:rPr>
        <w:t xml:space="preserve">محصول </w:t>
      </w:r>
      <w:r w:rsidRPr="00691395">
        <w:rPr>
          <w:rFonts w:hint="cs"/>
          <w:rtl/>
        </w:rPr>
        <w:t>پروژه</w:t>
      </w:r>
    </w:p>
    <w:p w14:paraId="4795790F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lastRenderedPageBreak/>
        <w:t xml:space="preserve">دقت پاسخ‌گویی: صحت بالای </w:t>
      </w:r>
      <w:r w:rsidRPr="00FF42CD">
        <w:rPr>
          <w:rFonts w:ascii="Times New Roman" w:eastAsia="Times New Roman" w:hAnsi="Times New Roman" w:cs="B Nazanin"/>
          <w:sz w:val="24"/>
          <w:szCs w:val="24"/>
          <w:rtl/>
        </w:rPr>
        <w:t>۸۵</w:t>
      </w:r>
      <w:r w:rsidRPr="00FF42CD">
        <w:rPr>
          <w:rFonts w:ascii="Arial" w:eastAsia="Times New Roman" w:hAnsi="Arial" w:hint="cs"/>
          <w:sz w:val="24"/>
          <w:szCs w:val="24"/>
          <w:rtl/>
        </w:rPr>
        <w:t>٪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در پرسش‌های ساده و بالای </w:t>
      </w:r>
      <w:r w:rsidRPr="00FF42CD">
        <w:rPr>
          <w:rFonts w:ascii="Times New Roman" w:eastAsia="Times New Roman" w:hAnsi="Times New Roman" w:cs="B Nazanin"/>
          <w:sz w:val="24"/>
          <w:szCs w:val="24"/>
          <w:rtl/>
        </w:rPr>
        <w:t>۷۰</w:t>
      </w:r>
      <w:r w:rsidRPr="00FF42CD">
        <w:rPr>
          <w:rFonts w:ascii="Arial" w:eastAsia="Times New Roman" w:hAnsi="Arial" w:hint="cs"/>
          <w:sz w:val="24"/>
          <w:szCs w:val="24"/>
          <w:rtl/>
        </w:rPr>
        <w:t>٪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در پرسش‌های پیچیده</w:t>
      </w:r>
    </w:p>
    <w:p w14:paraId="4C520705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پشتیبانی چندزبانه: قابلیت پاسخ‌دهی به پرسش‌های فارسی و انگلیسی</w:t>
      </w:r>
    </w:p>
    <w:p w14:paraId="01E42B1A" w14:textId="74493BDA" w:rsid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سرعت پردازش: پاسخ به پرسش در کمتر از </w:t>
      </w:r>
      <w:r w:rsidRPr="00FF42CD">
        <w:rPr>
          <w:rFonts w:ascii="Times New Roman" w:eastAsia="Times New Roman" w:hAnsi="Times New Roman" w:cs="B Nazanin"/>
          <w:sz w:val="24"/>
          <w:szCs w:val="24"/>
          <w:rtl/>
        </w:rPr>
        <w:t>۲۰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ثانیه برای تصاویر با رزولوشن استاندارد</w:t>
      </w:r>
    </w:p>
    <w:p w14:paraId="5F75EF37" w14:textId="4331F271" w:rsidR="001D1BF9" w:rsidRPr="00FF42CD" w:rsidRDefault="001D1BF9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رابط کاربری: امکان استفاده از این ابزار در یک رابط کاربری تحت وب</w:t>
      </w:r>
    </w:p>
    <w:p w14:paraId="29564795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مقیاس‌پذیری: توانایی پردازش هزاران پرسش همزمان در پلتفرم‌های بزرگ</w:t>
      </w:r>
    </w:p>
    <w:p w14:paraId="6E04EF61" w14:textId="77777777" w:rsidR="00FF42C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B Nazani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امنیت داده: پردازش امن تصاویر کاربران و رعایت حریم خصوصی</w:t>
      </w:r>
    </w:p>
    <w:p w14:paraId="62700C2D" w14:textId="4C0F008F" w:rsidR="00CF484D" w:rsidRPr="00FF42CD" w:rsidRDefault="00FF42CD" w:rsidP="002C1B0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>قابلیت ادغام: امکان اتصال به</w:t>
      </w:r>
      <w:r w:rsidRPr="00FF42CD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 xml:space="preserve"> دیگر</w:t>
      </w:r>
      <w:r w:rsidRPr="00FF42CD">
        <w:rPr>
          <w:rFonts w:ascii="Times New Roman" w:eastAsia="Times New Roman" w:hAnsi="Times New Roman" w:cs="B Nazanin"/>
          <w:sz w:val="24"/>
          <w:szCs w:val="24"/>
          <w:rtl/>
          <w:lang w:bidi="ar-SA"/>
        </w:rPr>
        <w:t xml:space="preserve"> اپلیکیشن‌</w:t>
      </w:r>
      <w:r w:rsidRPr="00FF42CD">
        <w:rPr>
          <w:rFonts w:ascii="Times New Roman" w:eastAsia="Times New Roman" w:hAnsi="Times New Roman" w:cs="B Nazanin" w:hint="cs"/>
          <w:sz w:val="24"/>
          <w:szCs w:val="24"/>
          <w:rtl/>
          <w:lang w:bidi="ar-SA"/>
        </w:rPr>
        <w:t>ها.</w:t>
      </w:r>
      <w:r w:rsidR="00CF484D" w:rsidRPr="00FF42CD">
        <w:rPr>
          <w:rFonts w:ascii="Times New Roman" w:eastAsia="Times New Roman" w:hAnsi="Times New Roman" w:cs="B Nazanin"/>
          <w:sz w:val="24"/>
          <w:szCs w:val="24"/>
          <w:lang w:bidi="ar-SA"/>
        </w:rPr>
        <w:br/>
      </w:r>
    </w:p>
    <w:p w14:paraId="7F8FF89B" w14:textId="77777777" w:rsidR="00360601" w:rsidRPr="002671BE" w:rsidRDefault="00360601" w:rsidP="002C1B0F">
      <w:pPr>
        <w:pStyle w:val="Heading1"/>
      </w:pPr>
      <w:r w:rsidRPr="002671BE">
        <w:rPr>
          <w:rFonts w:hint="cs"/>
          <w:rtl/>
        </w:rPr>
        <w:t>سوابق پژوهش‌ها و محصولات مشابه موجود در سطح کشور و دنیا</w:t>
      </w:r>
    </w:p>
    <w:p w14:paraId="51413F7A" w14:textId="77777777" w:rsidR="00B566CE" w:rsidRPr="002B2873" w:rsidRDefault="00B566CE" w:rsidP="002C1B0F">
      <w:pPr>
        <w:pStyle w:val="NoSpacing"/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134"/>
        <w:gridCol w:w="901"/>
        <w:gridCol w:w="1170"/>
        <w:gridCol w:w="1260"/>
        <w:gridCol w:w="1170"/>
        <w:gridCol w:w="3599"/>
      </w:tblGrid>
      <w:tr w:rsidR="00360601" w:rsidRPr="00691395" w14:paraId="512CDD16" w14:textId="77777777" w:rsidTr="00F41748">
        <w:tc>
          <w:tcPr>
            <w:tcW w:w="274" w:type="pct"/>
            <w:vAlign w:val="center"/>
          </w:tcPr>
          <w:p w14:paraId="4F2D1E2F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ردیف</w:t>
            </w:r>
          </w:p>
        </w:tc>
        <w:tc>
          <w:tcPr>
            <w:tcW w:w="580" w:type="pct"/>
            <w:vAlign w:val="center"/>
          </w:tcPr>
          <w:p w14:paraId="10EBDC60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عنوان پژوهش یا محصول</w:t>
            </w:r>
          </w:p>
        </w:tc>
        <w:tc>
          <w:tcPr>
            <w:tcW w:w="461" w:type="pct"/>
            <w:vAlign w:val="center"/>
          </w:tcPr>
          <w:p w14:paraId="4372068C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نوع</w:t>
            </w:r>
          </w:p>
        </w:tc>
        <w:tc>
          <w:tcPr>
            <w:tcW w:w="599" w:type="pct"/>
            <w:vAlign w:val="center"/>
          </w:tcPr>
          <w:p w14:paraId="08720121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محل اجرا</w:t>
            </w:r>
          </w:p>
        </w:tc>
        <w:tc>
          <w:tcPr>
            <w:tcW w:w="645" w:type="pct"/>
            <w:vAlign w:val="center"/>
          </w:tcPr>
          <w:p w14:paraId="18A2016B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دستاورد</w:t>
            </w:r>
          </w:p>
        </w:tc>
        <w:tc>
          <w:tcPr>
            <w:tcW w:w="599" w:type="pct"/>
            <w:vAlign w:val="center"/>
          </w:tcPr>
          <w:p w14:paraId="1A1D22B7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آخرین وضعیت</w:t>
            </w:r>
          </w:p>
        </w:tc>
        <w:tc>
          <w:tcPr>
            <w:tcW w:w="1842" w:type="pct"/>
          </w:tcPr>
          <w:p w14:paraId="6AC98CD6" w14:textId="77777777" w:rsidR="00360601" w:rsidRPr="00522F00" w:rsidRDefault="00360601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توضیحات</w:t>
            </w:r>
          </w:p>
        </w:tc>
      </w:tr>
      <w:tr w:rsidR="00360601" w:rsidRPr="00691395" w14:paraId="3BCA2857" w14:textId="77777777" w:rsidTr="00F41748">
        <w:trPr>
          <w:trHeight w:val="576"/>
        </w:trPr>
        <w:tc>
          <w:tcPr>
            <w:tcW w:w="274" w:type="pct"/>
            <w:vAlign w:val="center"/>
          </w:tcPr>
          <w:p w14:paraId="412A6BD6" w14:textId="77777777" w:rsidR="00360601" w:rsidRPr="00691395" w:rsidRDefault="00360601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bookmarkStart w:id="1" w:name="_Hlk238723543"/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580" w:type="pct"/>
            <w:vAlign w:val="center"/>
          </w:tcPr>
          <w:p w14:paraId="1377B83A" w14:textId="77777777" w:rsidR="00360601" w:rsidRPr="00060DDE" w:rsidRDefault="00060DDE" w:rsidP="002C1B0F">
            <w:pPr>
              <w:spacing w:after="0"/>
              <w:ind w:left="57" w:right="5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</w:rPr>
              <w:t>VisualBERT</w:t>
            </w:r>
          </w:p>
        </w:tc>
        <w:tc>
          <w:tcPr>
            <w:tcW w:w="461" w:type="pct"/>
            <w:vAlign w:val="center"/>
          </w:tcPr>
          <w:p w14:paraId="72E3477C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مقاله / طرح پژوهشی</w:t>
            </w:r>
          </w:p>
        </w:tc>
        <w:tc>
          <w:tcPr>
            <w:tcW w:w="599" w:type="pct"/>
            <w:vAlign w:val="center"/>
          </w:tcPr>
          <w:p w14:paraId="143A45A7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آمریکا، دانشگاه کالیفرنیا</w:t>
            </w:r>
            <w:r w:rsidRPr="00060DDE">
              <w:rPr>
                <w:rFonts w:cs="B Nazanin"/>
                <w:sz w:val="20"/>
                <w:szCs w:val="20"/>
              </w:rPr>
              <w:t xml:space="preserve"> (UCLA)</w:t>
            </w:r>
          </w:p>
        </w:tc>
        <w:tc>
          <w:tcPr>
            <w:tcW w:w="645" w:type="pct"/>
            <w:vAlign w:val="center"/>
          </w:tcPr>
          <w:p w14:paraId="1A8ED6D6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نمونه آزمایشگاهی</w:t>
            </w:r>
          </w:p>
        </w:tc>
        <w:tc>
          <w:tcPr>
            <w:tcW w:w="599" w:type="pct"/>
            <w:vAlign w:val="center"/>
          </w:tcPr>
          <w:p w14:paraId="74D487EF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خاتمه یافته</w:t>
            </w:r>
          </w:p>
        </w:tc>
        <w:tc>
          <w:tcPr>
            <w:tcW w:w="1842" w:type="pct"/>
            <w:vAlign w:val="center"/>
          </w:tcPr>
          <w:p w14:paraId="186FE4DF" w14:textId="77777777" w:rsidR="00360601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مدل مبتنی بر ترنسفورمر برای ترکیب متن و تصویر در</w:t>
            </w:r>
            <w:r w:rsidRPr="00060DDE">
              <w:rPr>
                <w:rFonts w:cs="B Nazanin"/>
                <w:sz w:val="20"/>
                <w:szCs w:val="20"/>
              </w:rPr>
              <w:t xml:space="preserve"> VQA</w:t>
            </w:r>
            <w:r w:rsidRPr="00060DDE">
              <w:rPr>
                <w:rFonts w:cs="B Nazanin"/>
                <w:sz w:val="20"/>
                <w:szCs w:val="20"/>
                <w:rtl/>
              </w:rPr>
              <w:t>، محدود به زبان انگلیسی</w:t>
            </w:r>
          </w:p>
          <w:p w14:paraId="17ABFB08" w14:textId="77777777" w:rsidR="00536C50" w:rsidRPr="00691395" w:rsidRDefault="00536C50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hyperlink r:id="rId9" w:history="1"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[1908.03557] VisualBERT: A Simple and Performant Baseline for Vision and Language</w:t>
              </w:r>
            </w:hyperlink>
          </w:p>
        </w:tc>
      </w:tr>
      <w:tr w:rsidR="00360601" w:rsidRPr="00691395" w14:paraId="136C09CF" w14:textId="77777777" w:rsidTr="00F41748">
        <w:trPr>
          <w:trHeight w:val="576"/>
        </w:trPr>
        <w:tc>
          <w:tcPr>
            <w:tcW w:w="274" w:type="pct"/>
            <w:vAlign w:val="center"/>
          </w:tcPr>
          <w:p w14:paraId="557A618E" w14:textId="77777777" w:rsidR="00360601" w:rsidRPr="00691395" w:rsidRDefault="00360601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580" w:type="pct"/>
            <w:vAlign w:val="center"/>
          </w:tcPr>
          <w:p w14:paraId="52FD5728" w14:textId="77777777" w:rsidR="00360601" w:rsidRPr="00691395" w:rsidRDefault="00060DDE" w:rsidP="002C1B0F">
            <w:pPr>
              <w:pStyle w:val="ListParagraph"/>
              <w:spacing w:after="0"/>
              <w:ind w:left="57" w:right="5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</w:rPr>
              <w:t>LXMERT</w:t>
            </w:r>
          </w:p>
        </w:tc>
        <w:tc>
          <w:tcPr>
            <w:tcW w:w="461" w:type="pct"/>
            <w:vAlign w:val="center"/>
          </w:tcPr>
          <w:p w14:paraId="5C0579D0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مقاله / طرح پژوهشی</w:t>
            </w:r>
          </w:p>
        </w:tc>
        <w:tc>
          <w:tcPr>
            <w:tcW w:w="599" w:type="pct"/>
            <w:vAlign w:val="center"/>
          </w:tcPr>
          <w:p w14:paraId="591F0A0F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آمریکا، دانشگاه کارولینای شمالی</w:t>
            </w:r>
            <w:r w:rsidRPr="00060DDE">
              <w:rPr>
                <w:rFonts w:cs="B Nazanin"/>
                <w:sz w:val="20"/>
                <w:szCs w:val="20"/>
              </w:rPr>
              <w:t xml:space="preserve"> (UNC)</w:t>
            </w:r>
          </w:p>
        </w:tc>
        <w:tc>
          <w:tcPr>
            <w:tcW w:w="645" w:type="pct"/>
            <w:vAlign w:val="center"/>
          </w:tcPr>
          <w:p w14:paraId="16D1D810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نمونه آزمایشگاهی</w:t>
            </w:r>
          </w:p>
        </w:tc>
        <w:tc>
          <w:tcPr>
            <w:tcW w:w="599" w:type="pct"/>
            <w:vAlign w:val="center"/>
          </w:tcPr>
          <w:p w14:paraId="0B5AA5E6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خاتمه یافته</w:t>
            </w:r>
          </w:p>
        </w:tc>
        <w:tc>
          <w:tcPr>
            <w:tcW w:w="1842" w:type="pct"/>
            <w:vAlign w:val="center"/>
          </w:tcPr>
          <w:p w14:paraId="2F9B11FE" w14:textId="77777777" w:rsidR="00360601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مدل چندوجهی با انکودرهای مجزای دیداری و زبانی برای پرسش و پاسخ، فاقد پشتیبانی از زبان‌های غیرانگلیسی</w:t>
            </w:r>
          </w:p>
          <w:p w14:paraId="6B0E01E8" w14:textId="77777777" w:rsidR="00536C50" w:rsidRPr="00691395" w:rsidRDefault="00536C50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hyperlink r:id="rId10" w:history="1"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[1908.07490] LXMERT: Learning Cross-Modality Encoder Representations from Transformers</w:t>
              </w:r>
            </w:hyperlink>
          </w:p>
        </w:tc>
      </w:tr>
      <w:tr w:rsidR="00360601" w:rsidRPr="00691395" w14:paraId="5C2FADA9" w14:textId="77777777" w:rsidTr="00F41748">
        <w:trPr>
          <w:trHeight w:val="576"/>
        </w:trPr>
        <w:tc>
          <w:tcPr>
            <w:tcW w:w="274" w:type="pct"/>
            <w:vAlign w:val="center"/>
          </w:tcPr>
          <w:p w14:paraId="32C10CA9" w14:textId="77777777" w:rsidR="00360601" w:rsidRPr="00691395" w:rsidRDefault="00360601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580" w:type="pct"/>
            <w:vAlign w:val="center"/>
          </w:tcPr>
          <w:p w14:paraId="330F8DA8" w14:textId="77777777" w:rsidR="00360601" w:rsidRPr="00691395" w:rsidRDefault="00060DDE" w:rsidP="002C1B0F">
            <w:pPr>
              <w:pStyle w:val="ListParagraph"/>
              <w:spacing w:after="0"/>
              <w:ind w:left="57" w:right="57"/>
              <w:jc w:val="center"/>
              <w:rPr>
                <w:rFonts w:cs="B Nazanin"/>
                <w:sz w:val="20"/>
                <w:szCs w:val="20"/>
              </w:rPr>
            </w:pPr>
            <w:r w:rsidRPr="00060DDE">
              <w:rPr>
                <w:rFonts w:cs="B Nazanin"/>
                <w:sz w:val="20"/>
                <w:szCs w:val="20"/>
              </w:rPr>
              <w:t>M3P</w:t>
            </w:r>
          </w:p>
        </w:tc>
        <w:tc>
          <w:tcPr>
            <w:tcW w:w="461" w:type="pct"/>
            <w:vAlign w:val="center"/>
          </w:tcPr>
          <w:p w14:paraId="76BA2CD6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مقاله / طرح پژوهشی</w:t>
            </w:r>
          </w:p>
        </w:tc>
        <w:tc>
          <w:tcPr>
            <w:tcW w:w="599" w:type="pct"/>
            <w:vAlign w:val="center"/>
          </w:tcPr>
          <w:p w14:paraId="5F570088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آمریکا/چین، مایکروسافت</w:t>
            </w:r>
            <w:r w:rsidRPr="00060DDE">
              <w:rPr>
                <w:rFonts w:cs="B Nazanin"/>
                <w:sz w:val="20"/>
                <w:szCs w:val="20"/>
              </w:rPr>
              <w:t xml:space="preserve"> (Microsoft Research)</w:t>
            </w:r>
          </w:p>
        </w:tc>
        <w:tc>
          <w:tcPr>
            <w:tcW w:w="645" w:type="pct"/>
            <w:vAlign w:val="center"/>
          </w:tcPr>
          <w:p w14:paraId="27BC45BD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نمونه آزمایشگاهی</w:t>
            </w:r>
          </w:p>
        </w:tc>
        <w:tc>
          <w:tcPr>
            <w:tcW w:w="599" w:type="pct"/>
            <w:vAlign w:val="center"/>
          </w:tcPr>
          <w:p w14:paraId="7CCC1F73" w14:textId="77777777" w:rsidR="00360601" w:rsidRPr="00691395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060DDE">
              <w:rPr>
                <w:rFonts w:cs="B Nazanin"/>
                <w:sz w:val="20"/>
                <w:szCs w:val="20"/>
                <w:rtl/>
              </w:rPr>
              <w:t>خاتمه یافته</w:t>
            </w:r>
          </w:p>
        </w:tc>
        <w:tc>
          <w:tcPr>
            <w:tcW w:w="1842" w:type="pct"/>
            <w:vAlign w:val="center"/>
          </w:tcPr>
          <w:p w14:paraId="3DDF7D08" w14:textId="77777777" w:rsidR="00060DDE" w:rsidRDefault="00060DDE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چهارچوب پیش آموزش چند زبانه و چند وجهی بدون پیاده سازی بهینه شده نهایی برای تسک </w:t>
            </w:r>
            <w:r>
              <w:rPr>
                <w:rFonts w:cs="B Nazanin"/>
                <w:sz w:val="20"/>
                <w:szCs w:val="20"/>
              </w:rPr>
              <w:t xml:space="preserve">VQA </w:t>
            </w:r>
            <w:r>
              <w:rPr>
                <w:rFonts w:cs="B Nazanin" w:hint="cs"/>
                <w:sz w:val="20"/>
                <w:szCs w:val="20"/>
                <w:rtl/>
              </w:rPr>
              <w:t>به زبان فارسی</w:t>
            </w:r>
          </w:p>
          <w:p w14:paraId="41CC784B" w14:textId="77777777" w:rsidR="00536C50" w:rsidRPr="00691395" w:rsidRDefault="00536C50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hyperlink r:id="rId11" w:history="1">
              <w:r w:rsidRPr="00536C50">
                <w:rPr>
                  <w:rStyle w:val="Hyperlink"/>
                  <w:rFonts w:cs="B Nazanin"/>
                  <w:sz w:val="20"/>
                  <w:szCs w:val="20"/>
                </w:rPr>
                <w:t>Microsoft Research Podcast - Microsoft Research</w:t>
              </w:r>
            </w:hyperlink>
          </w:p>
        </w:tc>
      </w:tr>
      <w:bookmarkEnd w:id="1"/>
    </w:tbl>
    <w:p w14:paraId="2C26131F" w14:textId="77777777" w:rsidR="004C490E" w:rsidRPr="00F91258" w:rsidRDefault="004C490E" w:rsidP="002C1B0F">
      <w:pPr>
        <w:spacing w:after="0"/>
        <w:jc w:val="distribute"/>
        <w:rPr>
          <w:rFonts w:cs="B Nazanin"/>
          <w:sz w:val="24"/>
          <w:szCs w:val="24"/>
        </w:rPr>
      </w:pPr>
    </w:p>
    <w:p w14:paraId="4BB86739" w14:textId="77777777" w:rsidR="00060DDE" w:rsidRPr="00060DDE" w:rsidRDefault="00360601" w:rsidP="002C1B0F">
      <w:pPr>
        <w:pStyle w:val="ListParagraph"/>
        <w:numPr>
          <w:ilvl w:val="0"/>
          <w:numId w:val="3"/>
        </w:numPr>
        <w:spacing w:after="0"/>
        <w:ind w:left="521" w:hanging="141"/>
        <w:jc w:val="lowKashida"/>
        <w:rPr>
          <w:rFonts w:cs="B Nazanin"/>
        </w:rPr>
      </w:pPr>
      <w:r w:rsidRPr="002B2873">
        <w:rPr>
          <w:rFonts w:cs="B Nazanin" w:hint="cs"/>
          <w:sz w:val="24"/>
          <w:szCs w:val="24"/>
          <w:rtl/>
        </w:rPr>
        <w:t>وجوه تمایز با ردیف 1 عبارت است از:</w:t>
      </w:r>
    </w:p>
    <w:p w14:paraId="7C5CE32D" w14:textId="77777777" w:rsidR="00060DDE" w:rsidRPr="00536C50" w:rsidRDefault="00060DDE" w:rsidP="002C1B0F">
      <w:pPr>
        <w:pStyle w:val="ListParagraph"/>
        <w:numPr>
          <w:ilvl w:val="0"/>
          <w:numId w:val="7"/>
        </w:numPr>
        <w:spacing w:after="0"/>
        <w:jc w:val="lowKashida"/>
        <w:rPr>
          <w:rFonts w:cs="B Nazanin"/>
          <w:sz w:val="24"/>
          <w:szCs w:val="24"/>
        </w:rPr>
      </w:pPr>
      <w:r w:rsidRPr="00060DDE">
        <w:rPr>
          <w:rFonts w:ascii="Times New Roman" w:eastAsia="Times New Roman" w:hAnsi="Symbol" w:cs="Times New Roman"/>
          <w:sz w:val="24"/>
          <w:szCs w:val="24"/>
          <w:lang w:bidi="ar-SA"/>
        </w:rPr>
        <w:t xml:space="preserve">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پشتیبانی بومی از زبان فارسی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VisualBERT </w:t>
      </w:r>
      <w:r w:rsidRPr="00536C50">
        <w:rPr>
          <w:rFonts w:cs="B Nazanin"/>
          <w:sz w:val="24"/>
          <w:szCs w:val="24"/>
          <w:rtl/>
          <w:lang w:bidi="ar-SA"/>
        </w:rPr>
        <w:t>کاملاً محدود به زبان انگلیسی است، در حالی که محصول نهایی پروژه قابلیت درک و پاسخ‌دهی مستقیم به پرسش‌های فارسی و انگلیسی را دارد</w:t>
      </w:r>
      <w:r w:rsidR="00536C50" w:rsidRPr="00536C50">
        <w:rPr>
          <w:rFonts w:cs="B Nazanin" w:hint="cs"/>
          <w:sz w:val="24"/>
          <w:szCs w:val="24"/>
          <w:rtl/>
        </w:rPr>
        <w:t>.</w:t>
      </w:r>
      <w:r w:rsidRPr="00536C50">
        <w:rPr>
          <w:rFonts w:cs="B Nazanin"/>
          <w:sz w:val="24"/>
          <w:szCs w:val="24"/>
        </w:rPr>
        <w:t xml:space="preserve"> </w:t>
      </w:r>
    </w:p>
    <w:p w14:paraId="12841DA7" w14:textId="77777777" w:rsidR="00360601" w:rsidRPr="00536C50" w:rsidRDefault="00060DDE" w:rsidP="002C1B0F">
      <w:pPr>
        <w:pStyle w:val="ListParagraph"/>
        <w:numPr>
          <w:ilvl w:val="0"/>
          <w:numId w:val="7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sz w:val="24"/>
          <w:szCs w:val="24"/>
        </w:rPr>
        <w:t xml:space="preserve"> 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تحلیل روابط پیچیده و زمینه‌های فرهنگی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</w:t>
      </w:r>
      <w:r w:rsidRPr="00536C50">
        <w:rPr>
          <w:rFonts w:cs="B Nazanin"/>
          <w:sz w:val="24"/>
          <w:szCs w:val="24"/>
          <w:rtl/>
          <w:lang w:bidi="ar-SA"/>
        </w:rPr>
        <w:t xml:space="preserve">محصول نهایی توانایی تحلیل زمینه فرهنگی/تاریخی بومی و پاسخ‌دهی به پرسش‌های پیچیده با صحت بالای </w:t>
      </w:r>
      <w:r w:rsidRPr="00536C50">
        <w:rPr>
          <w:rFonts w:cs="B Nazanin"/>
          <w:sz w:val="24"/>
          <w:szCs w:val="24"/>
          <w:rtl/>
        </w:rPr>
        <w:t>۷۰</w:t>
      </w:r>
      <w:r w:rsidRPr="00536C50">
        <w:rPr>
          <w:rFonts w:ascii="Arial" w:hAnsi="Arial" w:hint="cs"/>
          <w:sz w:val="24"/>
          <w:szCs w:val="24"/>
          <w:rtl/>
        </w:rPr>
        <w:t>٪</w:t>
      </w:r>
      <w:r w:rsidRPr="00536C50">
        <w:rPr>
          <w:rFonts w:cs="B Nazanin"/>
          <w:sz w:val="24"/>
          <w:szCs w:val="24"/>
          <w:rtl/>
          <w:lang w:bidi="ar-SA"/>
        </w:rPr>
        <w:t xml:space="preserve"> را داراست</w:t>
      </w:r>
      <w:r w:rsidR="00536C50">
        <w:rPr>
          <w:rFonts w:cs="B Nazanin" w:hint="cs"/>
          <w:sz w:val="24"/>
          <w:szCs w:val="24"/>
          <w:rtl/>
        </w:rPr>
        <w:t>.</w:t>
      </w:r>
      <w:r w:rsidRPr="00536C50">
        <w:rPr>
          <w:rFonts w:cs="B Nazanin"/>
          <w:sz w:val="24"/>
          <w:szCs w:val="24"/>
        </w:rPr>
        <w:t xml:space="preserve"> </w:t>
      </w:r>
    </w:p>
    <w:p w14:paraId="71723D26" w14:textId="77777777" w:rsidR="00360601" w:rsidRPr="00536C50" w:rsidRDefault="00360601" w:rsidP="002C1B0F">
      <w:pPr>
        <w:pStyle w:val="ListParagraph"/>
        <w:numPr>
          <w:ilvl w:val="0"/>
          <w:numId w:val="3"/>
        </w:numPr>
        <w:spacing w:after="0"/>
        <w:ind w:left="521" w:hanging="141"/>
        <w:jc w:val="lowKashida"/>
        <w:rPr>
          <w:rFonts w:cs="B Nazanin"/>
          <w:sz w:val="24"/>
          <w:szCs w:val="24"/>
        </w:rPr>
      </w:pPr>
      <w:r w:rsidRPr="00536C50">
        <w:rPr>
          <w:rFonts w:cs="B Nazanin" w:hint="cs"/>
          <w:sz w:val="24"/>
          <w:szCs w:val="24"/>
          <w:rtl/>
        </w:rPr>
        <w:t>وجوه تمایز با ردیف 2 عبارت است از:</w:t>
      </w:r>
    </w:p>
    <w:p w14:paraId="46A0BE76" w14:textId="77777777" w:rsidR="00060DDE" w:rsidRPr="00536C50" w:rsidRDefault="00060DDE" w:rsidP="002C1B0F">
      <w:pPr>
        <w:pStyle w:val="ListParagraph"/>
        <w:numPr>
          <w:ilvl w:val="0"/>
          <w:numId w:val="8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b/>
          <w:bCs/>
          <w:sz w:val="24"/>
          <w:szCs w:val="24"/>
          <w:rtl/>
        </w:rPr>
        <w:t>پوشش کمبود داده زبان فارسی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LXMERT </w:t>
      </w:r>
      <w:r w:rsidRPr="00536C50">
        <w:rPr>
          <w:rFonts w:cs="B Nazanin"/>
          <w:sz w:val="24"/>
          <w:szCs w:val="24"/>
          <w:rtl/>
        </w:rPr>
        <w:t>برای آموزش به دیتاست‌های حجیم هم‌راستا نیاز دارد و عملکرد آن در مواجهه با زبان‌های کم‌منبع</w:t>
      </w:r>
      <w:r w:rsidRPr="00536C50">
        <w:rPr>
          <w:rFonts w:cs="B Nazanin"/>
          <w:sz w:val="24"/>
          <w:szCs w:val="24"/>
        </w:rPr>
        <w:t xml:space="preserve"> (Low-resource) </w:t>
      </w:r>
      <w:r w:rsidRPr="00536C50">
        <w:rPr>
          <w:rFonts w:cs="B Nazanin"/>
          <w:sz w:val="24"/>
          <w:szCs w:val="24"/>
          <w:rtl/>
        </w:rPr>
        <w:t>مثل فارسی افت شدیدی پیدا می‌کند؛ محصول حاضر این چالش داده‌ای را در معماری چندزبانه خود برطرف کرده است</w:t>
      </w:r>
      <w:r w:rsidRPr="00536C50">
        <w:rPr>
          <w:rFonts w:cs="B Nazanin"/>
          <w:sz w:val="24"/>
          <w:szCs w:val="24"/>
        </w:rPr>
        <w:t>.</w:t>
      </w:r>
    </w:p>
    <w:p w14:paraId="1FB77ED3" w14:textId="0BA2651D" w:rsidR="00060DDE" w:rsidRPr="00536C50" w:rsidRDefault="00060DDE" w:rsidP="002C1B0F">
      <w:pPr>
        <w:pStyle w:val="ListParagraph"/>
        <w:numPr>
          <w:ilvl w:val="0"/>
          <w:numId w:val="8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b/>
          <w:bCs/>
          <w:sz w:val="24"/>
          <w:szCs w:val="24"/>
          <w:rtl/>
        </w:rPr>
        <w:lastRenderedPageBreak/>
        <w:t>سطح بلوغ و خروجی محصول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LXMERT </w:t>
      </w:r>
      <w:r w:rsidRPr="00536C50">
        <w:rPr>
          <w:rFonts w:cs="B Nazanin"/>
          <w:sz w:val="24"/>
          <w:szCs w:val="24"/>
          <w:rtl/>
        </w:rPr>
        <w:t>یک انکودر پژوهشی است، در حالی که خروجی این پروژه یک سامانه نرم‌افزاری و صنعتی کامل با</w:t>
      </w:r>
      <w:r w:rsidR="00345F94">
        <w:rPr>
          <w:rFonts w:cs="B Nazanin" w:hint="cs"/>
          <w:sz w:val="24"/>
          <w:szCs w:val="24"/>
          <w:rtl/>
        </w:rPr>
        <w:t xml:space="preserve"> </w:t>
      </w:r>
      <w:r w:rsidRPr="00536C50">
        <w:rPr>
          <w:rFonts w:cs="B Nazanin"/>
          <w:sz w:val="24"/>
          <w:szCs w:val="24"/>
        </w:rPr>
        <w:t xml:space="preserve"> API</w:t>
      </w:r>
      <w:r w:rsidRPr="00536C50">
        <w:rPr>
          <w:rFonts w:cs="B Nazanin"/>
          <w:sz w:val="24"/>
          <w:szCs w:val="24"/>
          <w:rtl/>
        </w:rPr>
        <w:t>های استاندارد برای اتصال به اپلیکیشن‌های گردشگری، آموزشی و پلتفرم‌های اجتماعی است</w:t>
      </w:r>
      <w:r w:rsidRPr="00536C50">
        <w:rPr>
          <w:rFonts w:cs="B Nazanin"/>
          <w:sz w:val="24"/>
          <w:szCs w:val="24"/>
        </w:rPr>
        <w:t>.</w:t>
      </w:r>
    </w:p>
    <w:p w14:paraId="5D8922D7" w14:textId="77777777" w:rsidR="00060DDE" w:rsidRPr="00536C50" w:rsidRDefault="00360601" w:rsidP="002C1B0F">
      <w:pPr>
        <w:pStyle w:val="ListParagraph"/>
        <w:numPr>
          <w:ilvl w:val="0"/>
          <w:numId w:val="3"/>
        </w:numPr>
        <w:spacing w:after="0"/>
        <w:ind w:left="521" w:hanging="141"/>
        <w:jc w:val="lowKashida"/>
        <w:rPr>
          <w:rFonts w:cs="B Nazanin"/>
          <w:sz w:val="24"/>
          <w:szCs w:val="24"/>
        </w:rPr>
      </w:pPr>
      <w:r w:rsidRPr="00536C50">
        <w:rPr>
          <w:rFonts w:cs="B Nazanin" w:hint="cs"/>
          <w:sz w:val="24"/>
          <w:szCs w:val="24"/>
          <w:rtl/>
        </w:rPr>
        <w:t>وجوه تمایز با ردیف 3 عبارت است از:</w:t>
      </w:r>
    </w:p>
    <w:p w14:paraId="710A892A" w14:textId="77777777" w:rsidR="00060DDE" w:rsidRPr="00536C50" w:rsidRDefault="00060DDE" w:rsidP="002C1B0F">
      <w:pPr>
        <w:pStyle w:val="ListParagraph"/>
        <w:numPr>
          <w:ilvl w:val="0"/>
          <w:numId w:val="9"/>
        </w:numPr>
        <w:spacing w:after="0"/>
        <w:jc w:val="lowKashida"/>
        <w:rPr>
          <w:rFonts w:cs="B Nazanin"/>
          <w:sz w:val="24"/>
          <w:szCs w:val="24"/>
        </w:rPr>
      </w:pPr>
      <w:r w:rsidRPr="00536C50">
        <w:rPr>
          <w:rFonts w:cs="B Nazanin"/>
          <w:sz w:val="24"/>
          <w:szCs w:val="24"/>
        </w:rPr>
        <w:t xml:space="preserve"> 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تخصیص‌یافتگی برای تسک</w:t>
      </w:r>
      <w:r w:rsidRPr="00536C50">
        <w:rPr>
          <w:rFonts w:cs="B Nazanin"/>
          <w:b/>
          <w:bCs/>
          <w:sz w:val="24"/>
          <w:szCs w:val="24"/>
        </w:rPr>
        <w:t xml:space="preserve"> VQA </w:t>
      </w:r>
      <w:r w:rsidRPr="00536C50">
        <w:rPr>
          <w:rFonts w:cs="B Nazanin"/>
          <w:b/>
          <w:bCs/>
          <w:sz w:val="24"/>
          <w:szCs w:val="24"/>
          <w:rtl/>
          <w:lang w:bidi="ar-SA"/>
        </w:rPr>
        <w:t>صنعتی</w:t>
      </w:r>
      <w:r w:rsidR="00536C50">
        <w:rPr>
          <w:rFonts w:cs="B Nazanin" w:hint="cs"/>
          <w:b/>
          <w:bCs/>
          <w:sz w:val="24"/>
          <w:szCs w:val="24"/>
          <w:rtl/>
        </w:rPr>
        <w:t>:</w:t>
      </w:r>
      <w:r w:rsidRPr="00536C50">
        <w:rPr>
          <w:rFonts w:cs="B Nazanin"/>
          <w:sz w:val="24"/>
          <w:szCs w:val="24"/>
        </w:rPr>
        <w:t xml:space="preserve"> M3P </w:t>
      </w:r>
      <w:r w:rsidRPr="00536C50">
        <w:rPr>
          <w:rFonts w:cs="B Nazanin"/>
          <w:sz w:val="24"/>
          <w:szCs w:val="24"/>
          <w:rtl/>
          <w:lang w:bidi="ar-SA"/>
        </w:rPr>
        <w:t>یک مدل پایه پیش‌آموزش همه‌منظوره چندزبانه است، در حالی که محصول نهایی یک سیستم جامع</w:t>
      </w:r>
      <w:r w:rsidRPr="00536C50">
        <w:rPr>
          <w:rFonts w:cs="B Nazanin"/>
          <w:sz w:val="24"/>
          <w:szCs w:val="24"/>
        </w:rPr>
        <w:t xml:space="preserve"> Fine-Tune </w:t>
      </w:r>
      <w:r w:rsidRPr="00536C50">
        <w:rPr>
          <w:rFonts w:cs="B Nazanin"/>
          <w:sz w:val="24"/>
          <w:szCs w:val="24"/>
          <w:rtl/>
          <w:lang w:bidi="ar-SA"/>
        </w:rPr>
        <w:t>شده برای پرسش و پاسخ تصویری بلادرنگ با رعایت استانداردهای حریم خصوصی و امنیت داده کاربران است</w:t>
      </w:r>
      <w:r w:rsidR="00536C50">
        <w:rPr>
          <w:rFonts w:cs="B Nazanin" w:hint="cs"/>
          <w:sz w:val="24"/>
          <w:szCs w:val="24"/>
          <w:rtl/>
        </w:rPr>
        <w:t>.</w:t>
      </w:r>
      <w:r w:rsidRPr="00536C50">
        <w:rPr>
          <w:rFonts w:cs="B Nazanin"/>
          <w:sz w:val="24"/>
          <w:szCs w:val="24"/>
        </w:rPr>
        <w:t xml:space="preserve"> </w:t>
      </w:r>
    </w:p>
    <w:p w14:paraId="3C3D0226" w14:textId="77777777" w:rsidR="004A53BC" w:rsidRPr="00060DDE" w:rsidRDefault="004A53BC" w:rsidP="002C1B0F">
      <w:pPr>
        <w:pStyle w:val="ListParagraph"/>
        <w:spacing w:after="0"/>
        <w:ind w:left="521"/>
        <w:jc w:val="lowKashida"/>
        <w:rPr>
          <w:rFonts w:cs="B Nazanin"/>
          <w:sz w:val="24"/>
          <w:szCs w:val="24"/>
          <w:rtl/>
        </w:rPr>
      </w:pPr>
    </w:p>
    <w:p w14:paraId="0B88493E" w14:textId="77777777" w:rsidR="004A53BC" w:rsidRPr="002671BE" w:rsidRDefault="004A53BC" w:rsidP="002C1B0F">
      <w:pPr>
        <w:pStyle w:val="Heading1"/>
      </w:pPr>
      <w:r w:rsidRPr="002671BE">
        <w:rPr>
          <w:rFonts w:hint="cs"/>
          <w:rtl/>
        </w:rPr>
        <w:t>سوابق پژوهش‌ها و اقدامات مرتبط انجام‌شده توسط تیم پیشنهاددهنده</w:t>
      </w:r>
    </w:p>
    <w:p w14:paraId="066E9669" w14:textId="77777777" w:rsidR="00EC00A2" w:rsidRPr="00633C9E" w:rsidRDefault="00EC00A2" w:rsidP="002C1B0F">
      <w:pPr>
        <w:pStyle w:val="NoSpacing"/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3496"/>
        <w:gridCol w:w="852"/>
        <w:gridCol w:w="979"/>
        <w:gridCol w:w="1348"/>
        <w:gridCol w:w="1260"/>
        <w:gridCol w:w="1348"/>
      </w:tblGrid>
      <w:tr w:rsidR="00D97884" w:rsidRPr="00691395" w14:paraId="57560EF4" w14:textId="77777777" w:rsidTr="009A4098">
        <w:tc>
          <w:tcPr>
            <w:tcW w:w="249" w:type="pct"/>
            <w:vAlign w:val="center"/>
          </w:tcPr>
          <w:p w14:paraId="5B8CE72D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ردیف</w:t>
            </w:r>
          </w:p>
        </w:tc>
        <w:tc>
          <w:tcPr>
            <w:tcW w:w="1789" w:type="pct"/>
            <w:vAlign w:val="center"/>
          </w:tcPr>
          <w:p w14:paraId="478D898E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عنوان پژوهش یا محصول</w:t>
            </w:r>
          </w:p>
        </w:tc>
        <w:tc>
          <w:tcPr>
            <w:tcW w:w="436" w:type="pct"/>
            <w:vAlign w:val="center"/>
          </w:tcPr>
          <w:p w14:paraId="1BE2EF1F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522F00">
              <w:rPr>
                <w:rFonts w:hint="cs"/>
                <w:rtl/>
              </w:rPr>
              <w:t>نوع</w:t>
            </w:r>
          </w:p>
        </w:tc>
        <w:tc>
          <w:tcPr>
            <w:tcW w:w="501" w:type="pct"/>
            <w:vAlign w:val="center"/>
          </w:tcPr>
          <w:p w14:paraId="6BFC2644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محل اجرا</w:t>
            </w:r>
          </w:p>
        </w:tc>
        <w:tc>
          <w:tcPr>
            <w:tcW w:w="690" w:type="pct"/>
            <w:vAlign w:val="center"/>
          </w:tcPr>
          <w:p w14:paraId="4354ECC6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دستاورد</w:t>
            </w:r>
          </w:p>
        </w:tc>
        <w:tc>
          <w:tcPr>
            <w:tcW w:w="645" w:type="pct"/>
            <w:vAlign w:val="center"/>
          </w:tcPr>
          <w:p w14:paraId="2C0C3B54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آخرین وضعیت</w:t>
            </w:r>
          </w:p>
        </w:tc>
        <w:tc>
          <w:tcPr>
            <w:tcW w:w="690" w:type="pct"/>
          </w:tcPr>
          <w:p w14:paraId="6C4CBF5C" w14:textId="77777777" w:rsidR="00D97884" w:rsidRPr="00522F00" w:rsidRDefault="00D97884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توضیحات</w:t>
            </w:r>
          </w:p>
        </w:tc>
      </w:tr>
      <w:tr w:rsidR="00D97884" w:rsidRPr="00691395" w14:paraId="0FE5C9C7" w14:textId="77777777" w:rsidTr="009A4098">
        <w:tc>
          <w:tcPr>
            <w:tcW w:w="249" w:type="pct"/>
            <w:vAlign w:val="center"/>
          </w:tcPr>
          <w:p w14:paraId="1B887B16" w14:textId="33D6729A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789" w:type="pct"/>
            <w:vAlign w:val="center"/>
          </w:tcPr>
          <w:p w14:paraId="5DE6C9AA" w14:textId="1556891A" w:rsidR="00D97884" w:rsidRPr="00691395" w:rsidRDefault="00D97884" w:rsidP="002C1B0F">
            <w:pPr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36" w:type="pct"/>
            <w:vAlign w:val="center"/>
          </w:tcPr>
          <w:p w14:paraId="79D37451" w14:textId="75E60B90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01" w:type="pct"/>
            <w:vAlign w:val="center"/>
          </w:tcPr>
          <w:p w14:paraId="40224767" w14:textId="5559ED00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7E1A1D8B" w14:textId="4442E50D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45" w:type="pct"/>
            <w:vAlign w:val="center"/>
          </w:tcPr>
          <w:p w14:paraId="4AEC699D" w14:textId="1282F021" w:rsidR="00D97884" w:rsidRPr="00691395" w:rsidRDefault="00D97884" w:rsidP="002C1B0F">
            <w:pPr>
              <w:pStyle w:val="ListParagraph"/>
              <w:bidi w:val="0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6A9C7949" w14:textId="6E2EBFDA" w:rsidR="00D97884" w:rsidRPr="00691395" w:rsidRDefault="00D97884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9B225B" w:rsidRPr="00691395" w14:paraId="330323AA" w14:textId="77777777" w:rsidTr="009A4098">
        <w:tc>
          <w:tcPr>
            <w:tcW w:w="249" w:type="pct"/>
            <w:vAlign w:val="center"/>
          </w:tcPr>
          <w:p w14:paraId="7D7A8C1D" w14:textId="7068248A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789" w:type="pct"/>
            <w:vAlign w:val="center"/>
          </w:tcPr>
          <w:p w14:paraId="615E36E9" w14:textId="760D1EEB" w:rsidR="009B225B" w:rsidRPr="00691395" w:rsidRDefault="009B225B" w:rsidP="002C1B0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36" w:type="pct"/>
            <w:vAlign w:val="center"/>
          </w:tcPr>
          <w:p w14:paraId="766D6494" w14:textId="18725AAB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01" w:type="pct"/>
            <w:vAlign w:val="center"/>
          </w:tcPr>
          <w:p w14:paraId="5DB87D19" w14:textId="2B092237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09A40153" w14:textId="5A87E92C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45" w:type="pct"/>
            <w:vAlign w:val="center"/>
          </w:tcPr>
          <w:p w14:paraId="73D38D70" w14:textId="5F79B0FE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15E5FC0C" w14:textId="44F754B6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9B225B" w:rsidRPr="00691395" w14:paraId="5FBD39B8" w14:textId="77777777" w:rsidTr="009A4098">
        <w:tc>
          <w:tcPr>
            <w:tcW w:w="249" w:type="pct"/>
            <w:vAlign w:val="center"/>
          </w:tcPr>
          <w:p w14:paraId="1A7BF94B" w14:textId="1BCBACA1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789" w:type="pct"/>
            <w:vAlign w:val="center"/>
          </w:tcPr>
          <w:p w14:paraId="21175F21" w14:textId="591BD51D" w:rsidR="009B225B" w:rsidRPr="00691395" w:rsidRDefault="009B225B" w:rsidP="002C1B0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36" w:type="pct"/>
            <w:vAlign w:val="center"/>
          </w:tcPr>
          <w:p w14:paraId="18A94743" w14:textId="20D9A857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01" w:type="pct"/>
            <w:vAlign w:val="center"/>
          </w:tcPr>
          <w:p w14:paraId="311F99C0" w14:textId="63CF4011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245A2E5F" w14:textId="5635AA33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45" w:type="pct"/>
            <w:vAlign w:val="center"/>
          </w:tcPr>
          <w:p w14:paraId="32B1C143" w14:textId="74AAC432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90" w:type="pct"/>
            <w:vAlign w:val="center"/>
          </w:tcPr>
          <w:p w14:paraId="684FFD81" w14:textId="664EB60B" w:rsidR="009B225B" w:rsidRPr="00691395" w:rsidRDefault="009B225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</w:tbl>
    <w:p w14:paraId="795C2B58" w14:textId="77777777" w:rsidR="00691395" w:rsidRPr="002B2873" w:rsidRDefault="00691395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5FF7D790" w14:textId="77777777" w:rsidR="008D4711" w:rsidRDefault="0075178A" w:rsidP="002C1B0F">
      <w:pPr>
        <w:pStyle w:val="Heading1"/>
      </w:pPr>
      <w:bookmarkStart w:id="2" w:name="_Ref128130342"/>
      <w:bookmarkStart w:id="3" w:name="_Ref139542190"/>
      <w:r>
        <w:rPr>
          <w:rFonts w:hint="cs"/>
          <w:rtl/>
        </w:rPr>
        <w:t xml:space="preserve">سِیر </w:t>
      </w:r>
      <w:r w:rsidR="008D4711">
        <w:rPr>
          <w:rFonts w:hint="cs"/>
          <w:rtl/>
        </w:rPr>
        <w:t>پروژه</w:t>
      </w:r>
      <w:bookmarkEnd w:id="2"/>
      <w:r w:rsidR="008D4711">
        <w:rPr>
          <w:rFonts w:hint="cs"/>
          <w:rtl/>
        </w:rPr>
        <w:t>‌های قبلی و بعدی</w:t>
      </w:r>
      <w:bookmarkEnd w:id="3"/>
    </w:p>
    <w:p w14:paraId="42158E3F" w14:textId="77777777" w:rsidR="008D4711" w:rsidRDefault="008D4711" w:rsidP="002C1B0F">
      <w:pPr>
        <w:pStyle w:val="NoSpacing"/>
        <w:rPr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987"/>
        <w:gridCol w:w="3402"/>
        <w:gridCol w:w="1211"/>
        <w:gridCol w:w="1303"/>
        <w:gridCol w:w="2867"/>
      </w:tblGrid>
      <w:tr w:rsidR="008D4711" w14:paraId="27DC63AC" w14:textId="77777777" w:rsidTr="001D1BF9">
        <w:trPr>
          <w:trHeight w:val="658"/>
        </w:trPr>
        <w:tc>
          <w:tcPr>
            <w:tcW w:w="505" w:type="pct"/>
            <w:vAlign w:val="center"/>
          </w:tcPr>
          <w:p w14:paraId="4FFEE60C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ردیف</w:t>
            </w:r>
          </w:p>
        </w:tc>
        <w:tc>
          <w:tcPr>
            <w:tcW w:w="1741" w:type="pct"/>
            <w:vAlign w:val="center"/>
          </w:tcPr>
          <w:p w14:paraId="00CC2810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عنوان پروژه</w:t>
            </w:r>
          </w:p>
        </w:tc>
        <w:tc>
          <w:tcPr>
            <w:tcW w:w="620" w:type="pct"/>
            <w:vAlign w:val="center"/>
          </w:tcPr>
          <w:p w14:paraId="3329AF27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زمان</w:t>
            </w:r>
            <w:r>
              <w:rPr>
                <w:rFonts w:hint="cs"/>
                <w:rtl/>
              </w:rPr>
              <w:t xml:space="preserve"> تخمینی </w:t>
            </w:r>
            <w:r w:rsidRPr="002B2873">
              <w:rPr>
                <w:rFonts w:hint="cs"/>
                <w:rtl/>
              </w:rPr>
              <w:t>(ماه)</w:t>
            </w:r>
          </w:p>
        </w:tc>
        <w:tc>
          <w:tcPr>
            <w:tcW w:w="667" w:type="pct"/>
            <w:vAlign w:val="center"/>
          </w:tcPr>
          <w:p w14:paraId="61312DA1" w14:textId="77777777" w:rsidR="008D4711" w:rsidRPr="002B2873" w:rsidRDefault="008D4711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هزینه تخمینی (میلیون تومان)</w:t>
            </w:r>
          </w:p>
        </w:tc>
        <w:tc>
          <w:tcPr>
            <w:tcW w:w="1467" w:type="pct"/>
            <w:vAlign w:val="center"/>
          </w:tcPr>
          <w:p w14:paraId="36B06340" w14:textId="77777777" w:rsidR="008D4711" w:rsidRPr="002B2873" w:rsidRDefault="008D4711" w:rsidP="002C1B0F">
            <w:pPr>
              <w:pStyle w:val="a0"/>
              <w:rPr>
                <w:rtl/>
              </w:rPr>
            </w:pPr>
            <w:r w:rsidRPr="002B2873">
              <w:rPr>
                <w:rFonts w:hint="cs"/>
                <w:rtl/>
              </w:rPr>
              <w:t>دستاورد</w:t>
            </w:r>
            <w:r>
              <w:rPr>
                <w:rFonts w:hint="cs"/>
                <w:rtl/>
              </w:rPr>
              <w:t xml:space="preserve"> کلی</w:t>
            </w:r>
          </w:p>
        </w:tc>
      </w:tr>
      <w:tr w:rsidR="008D4711" w14:paraId="2F169961" w14:textId="77777777" w:rsidTr="001D1BF9">
        <w:trPr>
          <w:trHeight w:val="576"/>
        </w:trPr>
        <w:tc>
          <w:tcPr>
            <w:tcW w:w="505" w:type="pct"/>
            <w:vAlign w:val="center"/>
          </w:tcPr>
          <w:p w14:paraId="4CE873A8" w14:textId="77777777" w:rsidR="008D4711" w:rsidRPr="002B2873" w:rsidRDefault="008D4711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پروژه اول</w:t>
            </w:r>
          </w:p>
        </w:tc>
        <w:tc>
          <w:tcPr>
            <w:tcW w:w="1741" w:type="pct"/>
            <w:vAlign w:val="center"/>
          </w:tcPr>
          <w:p w14:paraId="0CA9DA63" w14:textId="39EE5289" w:rsidR="008D4711" w:rsidRPr="00FF42CD" w:rsidRDefault="00FF42C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FF42CD">
              <w:rPr>
                <w:rFonts w:cs="B Nazanin"/>
                <w:sz w:val="20"/>
                <w:szCs w:val="20"/>
                <w:rtl/>
                <w:lang w:bidi="ar-SA"/>
              </w:rPr>
              <w:t>امکان سنجی، طراحی و ساخت سامانه پرسش و پاسخ از عکس ورودی کاربر</w:t>
            </w:r>
          </w:p>
        </w:tc>
        <w:tc>
          <w:tcPr>
            <w:tcW w:w="620" w:type="pct"/>
            <w:vAlign w:val="center"/>
          </w:tcPr>
          <w:p w14:paraId="6B2BC015" w14:textId="151AC088" w:rsidR="008D4711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667" w:type="pct"/>
            <w:vAlign w:val="center"/>
          </w:tcPr>
          <w:p w14:paraId="0874E7B5" w14:textId="77777777" w:rsidR="008D4711" w:rsidRPr="00191A64" w:rsidRDefault="00536C50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191A64">
              <w:rPr>
                <w:rFonts w:cs="B Nazanin" w:hint="cs"/>
                <w:sz w:val="20"/>
                <w:szCs w:val="20"/>
                <w:rtl/>
              </w:rPr>
              <w:t>70</w:t>
            </w:r>
          </w:p>
        </w:tc>
        <w:tc>
          <w:tcPr>
            <w:tcW w:w="1467" w:type="pct"/>
            <w:vAlign w:val="center"/>
          </w:tcPr>
          <w:p w14:paraId="07E9CAD2" w14:textId="7AC6B925" w:rsidR="008D4711" w:rsidRPr="00191A64" w:rsidRDefault="00FF42C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نمونه اولیه</w:t>
            </w:r>
          </w:p>
        </w:tc>
      </w:tr>
      <w:tr w:rsidR="001D1BF9" w14:paraId="14E7D27C" w14:textId="77777777" w:rsidTr="001D1BF9">
        <w:trPr>
          <w:trHeight w:val="576"/>
        </w:trPr>
        <w:tc>
          <w:tcPr>
            <w:tcW w:w="505" w:type="pct"/>
            <w:vAlign w:val="center"/>
          </w:tcPr>
          <w:p w14:paraId="34E30D5C" w14:textId="6B57F159" w:rsidR="001D1BF9" w:rsidRDefault="001D1BF9" w:rsidP="002C1B0F">
            <w:pPr>
              <w:pStyle w:val="a0"/>
            </w:pPr>
            <w:r>
              <w:rPr>
                <w:rFonts w:hint="cs"/>
                <w:rtl/>
              </w:rPr>
              <w:t>پروژه دوم</w:t>
            </w:r>
          </w:p>
        </w:tc>
        <w:tc>
          <w:tcPr>
            <w:tcW w:w="1741" w:type="pct"/>
            <w:vAlign w:val="center"/>
          </w:tcPr>
          <w:p w14:paraId="05844BA1" w14:textId="7D079449" w:rsidR="001D1BF9" w:rsidRPr="00FF42CD" w:rsidRDefault="001D1BF9" w:rsidP="002C1B0F">
            <w:pPr>
              <w:jc w:val="center"/>
              <w:rPr>
                <w:rFonts w:cs="B Nazanin"/>
                <w:sz w:val="20"/>
                <w:szCs w:val="20"/>
                <w:rtl/>
                <w:lang w:bidi="ar-SA"/>
              </w:rPr>
            </w:pPr>
            <w:r>
              <w:rPr>
                <w:rFonts w:cs="B Nazanin" w:hint="cs"/>
                <w:sz w:val="20"/>
                <w:szCs w:val="20"/>
                <w:rtl/>
                <w:lang w:bidi="ar-SA"/>
              </w:rPr>
              <w:t>توسعه سامانه پرسش و پاسخ از عکس ورودی کاربر</w:t>
            </w:r>
          </w:p>
        </w:tc>
        <w:tc>
          <w:tcPr>
            <w:tcW w:w="620" w:type="pct"/>
            <w:vAlign w:val="center"/>
          </w:tcPr>
          <w:p w14:paraId="3F5624B9" w14:textId="0D5C3395" w:rsidR="001D1BF9" w:rsidRDefault="0084192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667" w:type="pct"/>
            <w:vAlign w:val="center"/>
          </w:tcPr>
          <w:p w14:paraId="66CBA0C0" w14:textId="4D5B850E" w:rsidR="001D1BF9" w:rsidRPr="00191A64" w:rsidRDefault="0084192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100</w:t>
            </w:r>
          </w:p>
        </w:tc>
        <w:tc>
          <w:tcPr>
            <w:tcW w:w="1467" w:type="pct"/>
            <w:vAlign w:val="center"/>
          </w:tcPr>
          <w:p w14:paraId="2CE2D3E5" w14:textId="6A6E4892" w:rsidR="001D1BF9" w:rsidRDefault="0084192D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بهینه سازی سامانه</w:t>
            </w:r>
          </w:p>
        </w:tc>
      </w:tr>
      <w:tr w:rsidR="00F41748" w14:paraId="749A7853" w14:textId="77777777" w:rsidTr="001D1BF9">
        <w:trPr>
          <w:trHeight w:val="576"/>
        </w:trPr>
        <w:tc>
          <w:tcPr>
            <w:tcW w:w="505" w:type="pct"/>
            <w:vAlign w:val="center"/>
          </w:tcPr>
          <w:p w14:paraId="1106F5D5" w14:textId="77777777" w:rsidR="00F41748" w:rsidRPr="002B2873" w:rsidRDefault="00F41748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پروژه دوم</w:t>
            </w:r>
          </w:p>
        </w:tc>
        <w:tc>
          <w:tcPr>
            <w:tcW w:w="1741" w:type="pct"/>
            <w:vAlign w:val="center"/>
          </w:tcPr>
          <w:p w14:paraId="5311ACD1" w14:textId="0C41F74A" w:rsidR="00F41748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FF42CD">
              <w:rPr>
                <w:rFonts w:cs="B Nazanin"/>
                <w:sz w:val="20"/>
                <w:szCs w:val="20"/>
                <w:rtl/>
                <w:lang w:bidi="ar-SA"/>
              </w:rPr>
              <w:t xml:space="preserve">امکان سنجی، طراحی و ساخت سامانه پرسش و پاسخ از </w:t>
            </w:r>
            <w:r>
              <w:rPr>
                <w:rFonts w:cs="B Nazanin" w:hint="cs"/>
                <w:sz w:val="20"/>
                <w:szCs w:val="20"/>
                <w:rtl/>
                <w:lang w:bidi="ar-SA"/>
              </w:rPr>
              <w:t>ویدیو</w:t>
            </w:r>
            <w:r w:rsidRPr="00FF42CD">
              <w:rPr>
                <w:rFonts w:cs="B Nazanin"/>
                <w:sz w:val="20"/>
                <w:szCs w:val="20"/>
                <w:rtl/>
                <w:lang w:bidi="ar-SA"/>
              </w:rPr>
              <w:t xml:space="preserve"> ورودی کاربر</w:t>
            </w:r>
          </w:p>
        </w:tc>
        <w:tc>
          <w:tcPr>
            <w:tcW w:w="620" w:type="pct"/>
            <w:vAlign w:val="center"/>
          </w:tcPr>
          <w:p w14:paraId="681FAFDB" w14:textId="77777777" w:rsidR="00F41748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191A64">
              <w:rPr>
                <w:rFonts w:cs="B Nazanin" w:hint="cs"/>
                <w:sz w:val="20"/>
                <w:szCs w:val="20"/>
                <w:rtl/>
              </w:rPr>
              <w:t>12</w:t>
            </w:r>
          </w:p>
        </w:tc>
        <w:tc>
          <w:tcPr>
            <w:tcW w:w="667" w:type="pct"/>
            <w:vAlign w:val="center"/>
          </w:tcPr>
          <w:p w14:paraId="22AA4DE9" w14:textId="77777777" w:rsidR="00F41748" w:rsidRPr="00191A64" w:rsidRDefault="00F41748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 w:rsidRPr="00191A64">
              <w:rPr>
                <w:rFonts w:cs="B Nazanin" w:hint="cs"/>
                <w:sz w:val="20"/>
                <w:szCs w:val="20"/>
                <w:rtl/>
              </w:rPr>
              <w:t>200</w:t>
            </w:r>
          </w:p>
        </w:tc>
        <w:tc>
          <w:tcPr>
            <w:tcW w:w="1467" w:type="pct"/>
            <w:vAlign w:val="center"/>
          </w:tcPr>
          <w:p w14:paraId="7A7BA5F4" w14:textId="40F679D2" w:rsidR="00F41748" w:rsidRPr="00191A64" w:rsidRDefault="00900536" w:rsidP="002C1B0F">
            <w:pPr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سامانه به صورتی که علاوه بر عکس قابلیت تحلیل ویدیو را هم داشته باشد</w:t>
            </w:r>
          </w:p>
        </w:tc>
      </w:tr>
    </w:tbl>
    <w:p w14:paraId="6506FD90" w14:textId="77777777" w:rsidR="008D4711" w:rsidRPr="009A4098" w:rsidRDefault="008D4711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3C039810" w14:textId="7BA3A827" w:rsidR="00051E57" w:rsidRPr="006C7DD4" w:rsidRDefault="004A53BC" w:rsidP="002C1B0F">
      <w:pPr>
        <w:pStyle w:val="Heading1"/>
        <w:rPr>
          <w:rtl/>
        </w:rPr>
      </w:pPr>
      <w:r w:rsidRPr="00C414BC">
        <w:rPr>
          <w:rFonts w:hint="cs"/>
          <w:rtl/>
        </w:rPr>
        <w:t>جزئیات روش فنی انجام پروژه</w:t>
      </w:r>
    </w:p>
    <w:p w14:paraId="70ED7DDE" w14:textId="0F27C818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با هدف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بستر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هوشمند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هم‌زمان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معمار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به‌صورت کلا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نت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سرور،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ماژولار، سبک و توسعه‌پذ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نظر گرفته شده است تا ضمن کاهش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رضرور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امکان پاسخ‌گو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مناسب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آسان و توسعه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شود.</w:t>
      </w:r>
    </w:p>
    <w:p w14:paraId="6202A89B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</w:p>
    <w:p w14:paraId="14B0EA91" w14:textId="0CADE68D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روند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از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آغاز شده و پس از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backend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خط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کپارچه‌ساز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اجزا، آزمون سامانه و استقرار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شد.</w:t>
      </w:r>
    </w:p>
    <w:p w14:paraId="0408600D" w14:textId="7A1B2DC6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۱. تحل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ازمند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معمار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سامانه</w:t>
      </w:r>
    </w:p>
    <w:p w14:paraId="1652DAA2" w14:textId="06726506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نخست،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ازمند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رعملکرد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تعامل کاربر با 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ستم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مشخص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موردنظر خود را بارگذار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کرده و پرسش مرتبط با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در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چت وارد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سپس سامانه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افت‌شده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پردازش کرده، آن‌ها را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پاسخ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به‌صورت ساختار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قابل‌فهم به کاربر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دهد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CDCE19A" w14:textId="6D9A5AB0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اساس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در قالب اجزا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50C7A4A4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1.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فرانت‌اند؛  </w:t>
      </w:r>
    </w:p>
    <w:p w14:paraId="1603FD4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2.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بک‌اند؛  </w:t>
      </w:r>
    </w:p>
    <w:p w14:paraId="32191EA8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3.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متن؛  </w:t>
      </w:r>
    </w:p>
    <w:p w14:paraId="08B9E8E7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4.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اتصال به مدل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5F289F89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5.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ذخ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داده‌ها؛  </w:t>
      </w:r>
    </w:p>
    <w:p w14:paraId="43DD7936" w14:textId="5596050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6.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استقرار و مد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رساخت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1CD6296A" w14:textId="774BB761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تفک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اجزا موجب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هر بخش به‌صورت مستقل توسعه و آزما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در صورت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بدون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رات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گسترده در سا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بخش‌ها، ارتقا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0D8A9FC7" w14:textId="2EC6FC46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۲.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</w:p>
    <w:p w14:paraId="64DF105D" w14:textId="5486D65E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با استفاده از کتابخانه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React.js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در قالب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نرم‌افزار تک‌صفحه‌ا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SPA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توسعه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هدف از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بخش،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ساده، سر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ع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تعامل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بارگذار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ثبت پرسش و مشاهده پاسخ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است.</w:t>
      </w:r>
    </w:p>
    <w:p w14:paraId="434F96C4" w14:textId="22C8E2F9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5F57B9F6" w14:textId="5DCA50AE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طراح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کامپوننت‌ها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مستقل و قابل استفاده مجدد؛</w:t>
      </w:r>
    </w:p>
    <w:p w14:paraId="43860DA0" w14:textId="72EAFD5C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ماژول بارگذار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با قابل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کش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دن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رها کردن (</w:t>
      </w:r>
      <w:r w:rsidRPr="006341A7">
        <w:rPr>
          <w:rFonts w:ascii="Times New Roman" w:eastAsia="Times New Roman" w:hAnsi="Times New Roman" w:cs="B Nazanin"/>
          <w:sz w:val="24"/>
          <w:szCs w:val="24"/>
        </w:rPr>
        <w:t>Drag &amp; Drop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) ؛</w:t>
      </w:r>
    </w:p>
    <w:p w14:paraId="08C58540" w14:textId="6ED3E990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ش‌نما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از ارسال به سرور؛</w:t>
      </w:r>
    </w:p>
    <w:p w14:paraId="1C959EBA" w14:textId="33B3ED89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اول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نوع و حجم فا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ر؛</w:t>
      </w:r>
    </w:p>
    <w:p w14:paraId="32F6FB12" w14:textId="6D5ACA8D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فشرده‌ساز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از ارسال، در صورت 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از،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با هدف کاهش حجم تبادل داده؛</w:t>
      </w:r>
    </w:p>
    <w:p w14:paraId="480AAF8A" w14:textId="5AE0FA2B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طراح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چت برا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ثبت پرسش‌ها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متن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پاسخ‌ها؛</w:t>
      </w:r>
    </w:p>
    <w:p w14:paraId="5CFD1E58" w14:textId="42BB8966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lastRenderedPageBreak/>
        <w:t>پشت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بان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کامل از زبان فارس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دمان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راست‌به‌چپ (</w:t>
      </w:r>
      <w:r w:rsidRPr="006341A7">
        <w:rPr>
          <w:rFonts w:ascii="Times New Roman" w:eastAsia="Times New Roman" w:hAnsi="Times New Roman" w:cs="B Nazanin"/>
          <w:sz w:val="24"/>
          <w:szCs w:val="24"/>
        </w:rPr>
        <w:t>RTL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)؛</w:t>
      </w:r>
    </w:p>
    <w:p w14:paraId="7581EE4E" w14:textId="15B6EE6B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وضع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درخواست از طر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341A7">
        <w:rPr>
          <w:rFonts w:ascii="Times New Roman" w:eastAsia="Times New Roman" w:hAnsi="Times New Roman" w:cs="B Nazanin"/>
          <w:sz w:val="24"/>
          <w:szCs w:val="24"/>
        </w:rPr>
        <w:t>Loader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ام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اطلاع‌رسان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14A02C76" w14:textId="01442B34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به زبان قابل‌فهم برا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کاربر؛</w:t>
      </w:r>
    </w:p>
    <w:p w14:paraId="5FD663BC" w14:textId="2E312305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ارتباط با سرور با استفاده از کتابخانه </w:t>
      </w:r>
      <w:r w:rsidRPr="006341A7">
        <w:rPr>
          <w:rFonts w:ascii="Times New Roman" w:eastAsia="Times New Roman" w:hAnsi="Times New Roman" w:cs="B Nazanin"/>
          <w:sz w:val="24"/>
          <w:szCs w:val="24"/>
        </w:rPr>
        <w:t>Axios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؛</w:t>
      </w:r>
    </w:p>
    <w:p w14:paraId="3EBD1E54" w14:textId="69329930" w:rsidR="00051E57" w:rsidRPr="006341A7" w:rsidRDefault="00051E57" w:rsidP="006341A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پاسخ‌ها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موفق،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ارتباط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ناش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از ورود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نامعتبر.</w:t>
      </w:r>
    </w:p>
    <w:p w14:paraId="7F1061EA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کاربر قادر خواهد بود بدون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بارگذار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مجدد صفحه،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خود را ثبت کرده و نت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را در همان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مشاهده کند.</w:t>
      </w:r>
    </w:p>
    <w:p w14:paraId="58ACBDD0" w14:textId="0109A2F4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۳.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بک‌اند و وب‌سرو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س</w:t>
      </w:r>
    </w:p>
    <w:p w14:paraId="2C521EFB" w14:textId="094CBB38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بعد، بخش سمت سرور با استفاده از فر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م‌ورک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FastAPI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توسعه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لا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وظ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کاربر،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داده‌ها، مد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پردازش، ارتباط با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و اتصال به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بر عهده خواهد داشت.</w:t>
      </w:r>
    </w:p>
    <w:p w14:paraId="460BDF1D" w14:textId="0CA9D70D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منظور، اندپو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RESTful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.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مس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سامانه، امکان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هم‌زمان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قالب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Multipart/form-data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22736D46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وظا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اصل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بک‌اند عبارت‌اند از:</w:t>
      </w:r>
    </w:p>
    <w:p w14:paraId="7B7C5373" w14:textId="5BDDA96C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فا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 پرسش کاربر؛</w:t>
      </w:r>
    </w:p>
    <w:p w14:paraId="6B9A59B0" w14:textId="472FEF26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نوع، حجم و ساختار فا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1B6F98F8" w14:textId="23F9E4EC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اعتبارسنج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 متن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داده‌ها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234C2874" w14:textId="663080CD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چرخه پردازش درخواست از زمان 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تا تول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پاسخ؛</w:t>
      </w:r>
    </w:p>
    <w:p w14:paraId="3BB8B31F" w14:textId="57F3D5F0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ارسال داده‌ها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آماده‌شده به خط پردازش هوش مصنوع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37BC82F4" w14:textId="0C9BF1B2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پردازش پاسخ مدل؛</w:t>
      </w:r>
    </w:p>
    <w:p w14:paraId="55F8AA8C" w14:textId="047BA227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تبد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خروج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مدل به قالب استاندارد و قابل استفاده در فرانت‌اند؛</w:t>
      </w:r>
    </w:p>
    <w:p w14:paraId="3FB3A9E1" w14:textId="11BA6DAC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داخل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سرو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6A890197" w14:textId="2FEF2A11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ثبت اطلاعات ضرور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درخواست‌ها و پاسخ‌ها در پا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داده؛</w:t>
      </w:r>
    </w:p>
    <w:p w14:paraId="250EEA6E" w14:textId="61F18C95" w:rsidR="00051E57" w:rsidRPr="006341A7" w:rsidRDefault="00051E57" w:rsidP="006341A7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ارائه پاسخ نها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به کلا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نت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در قالب </w:t>
      </w:r>
      <w:r w:rsidRPr="006341A7">
        <w:rPr>
          <w:rFonts w:ascii="Times New Roman" w:eastAsia="Times New Roman" w:hAnsi="Times New Roman" w:cs="B Nazanin"/>
          <w:sz w:val="24"/>
          <w:szCs w:val="24"/>
        </w:rPr>
        <w:t>JSON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7C4BBA4B" w14:textId="1A75D259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به‌منظور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افزا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صحت و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سامانه، ساختار ورود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 استفاده از مدل‌ها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Pydantic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تعر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مدل‌ها امکان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خودکار نوع داده‌ها، ف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لدها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ضرور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ساختار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ام‌ها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528D576B" w14:textId="1FAD5D20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همچن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تمام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به‌صورت خودکار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استاندارد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OpenAPI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مستندساز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رابط‌ها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Swagger UI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در اخت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م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و نگهدار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مستندات، آزما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ساده‌تر کرده و امکان توسعه آت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را افزا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دهد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FD14169" w14:textId="7B641689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lastRenderedPageBreak/>
        <w:t>۴. طراح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داده و ذخ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ره‌ساز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اطلاعات</w:t>
      </w:r>
    </w:p>
    <w:p w14:paraId="5A0A1E92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توجه به ساختار پروژه،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متناسب با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تواند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ذخ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مانند موارد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استفاده قرار 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2D17AB8A" w14:textId="0BF8CE6E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مشخصات درخواست‌ها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ثبت‌شده؛</w:t>
      </w:r>
    </w:p>
    <w:p w14:paraId="001C8748" w14:textId="779A3C6C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متن پرسش‌ها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کاربران؛</w:t>
      </w:r>
    </w:p>
    <w:p w14:paraId="617E86D5" w14:textId="4D8E281F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مس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شناسه تصاو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افت‌شده؛</w:t>
      </w:r>
    </w:p>
    <w:p w14:paraId="4E0783A1" w14:textId="50703BB5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وضع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هر درخواست؛</w:t>
      </w:r>
    </w:p>
    <w:p w14:paraId="11518F15" w14:textId="5899E8B8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پاسخ تول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دشده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توسط مدل؛</w:t>
      </w:r>
    </w:p>
    <w:p w14:paraId="00EAD912" w14:textId="1180969B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زمان ثبت و تکم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پردازش؛</w:t>
      </w:r>
    </w:p>
    <w:p w14:paraId="4C96431B" w14:textId="0B8BEB28" w:rsidR="00051E57" w:rsidRPr="006341A7" w:rsidRDefault="00051E57" w:rsidP="006341A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>خطاها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احتمال</w:t>
      </w:r>
      <w:r w:rsidRPr="006341A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341A7">
        <w:rPr>
          <w:rFonts w:ascii="Times New Roman" w:eastAsia="Times New Roman" w:hAnsi="Times New Roman" w:cs="B Nazanin"/>
          <w:sz w:val="24"/>
          <w:szCs w:val="24"/>
          <w:rtl/>
        </w:rPr>
        <w:t xml:space="preserve"> و اطلاعات مربوط به لاگ‌ها.</w:t>
      </w:r>
    </w:p>
    <w:p w14:paraId="030B8EA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ساختار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به‌گونه‌ا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 که از ثبت منظم اطلاعات،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وضع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درخواست‌ها و استفاده احتمال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داده‌ها در گزارش‌گ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پشت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بان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کند.</w:t>
      </w:r>
    </w:p>
    <w:p w14:paraId="0F293E18" w14:textId="1C42DD5E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۵. ا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خط لوله پردازش تصو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ر،</w:t>
      </w:r>
      <w:r w:rsidRPr="00051E57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متن و هوش مصنوع</w:t>
      </w:r>
      <w:r w:rsidRPr="00051E57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</w:p>
    <w:p w14:paraId="75DD2BF0" w14:textId="6FB5DF18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 در بک‌اند، داده‌ها وارد خط لوله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Vision-Language Pipeline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خط لوله وظ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فه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داده‌ها، ارسال آن‌ها به مدل چندوجه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تبد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مدل به پاسخ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بر عهده دارد.</w:t>
      </w:r>
    </w:p>
    <w:p w14:paraId="291D8A44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 به‌ترت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انجام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28C469C9" w14:textId="511D430D" w:rsidR="00051E57" w:rsidRPr="00051E57" w:rsidRDefault="00051E57" w:rsidP="006341A7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الف)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ش‌پردازش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</w:p>
    <w:p w14:paraId="121AFF84" w14:textId="7E973AEF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ابتدا،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افت‌شده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با استفاده از کتابخانه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Pillow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موارد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انجام خواهد شد:</w:t>
      </w:r>
    </w:p>
    <w:p w14:paraId="2FE8E4E4" w14:textId="00139337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فرمت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ر؛</w:t>
      </w:r>
    </w:p>
    <w:p w14:paraId="14A1CEC8" w14:textId="0BBEF0B9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ابعاد و اندازه فا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ل؛</w:t>
      </w:r>
    </w:p>
    <w:p w14:paraId="1E867ADE" w14:textId="0AEF5926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اصلاح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استانداردساز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ابعاد در صورت 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از؛</w:t>
      </w:r>
    </w:p>
    <w:p w14:paraId="28245092" w14:textId="00DF6302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تبد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قالب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به فرمت مناسب برا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پردازش؛</w:t>
      </w:r>
    </w:p>
    <w:p w14:paraId="1433B42E" w14:textId="4E3888A8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نرمال‌ساز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داده‌ها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1E93F299" w14:textId="23490C44" w:rsidR="00051E57" w:rsidRPr="006C7DD4" w:rsidRDefault="00051E57" w:rsidP="002C1B0F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حفظ جزئ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ضرور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جلوگ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از کاهش ک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ف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معنا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آن.</w:t>
      </w:r>
    </w:p>
    <w:p w14:paraId="0DD00C8F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هدف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به مدل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جلوگ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بروز خطا در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است.</w:t>
      </w:r>
    </w:p>
    <w:p w14:paraId="6F30D2A7" w14:textId="0ABCCC54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ب)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پرسش و مهندس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پرامپت</w:t>
      </w:r>
    </w:p>
    <w:p w14:paraId="1FBDA0B4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پرسش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فارس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 پس از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نظر ساختار و محتوا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. سپس متن پرسش در قالب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پرامپت استاندارد و هدفمند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2A7DABA7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بخش، پرامپت به‌گونه‌ا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که:</w:t>
      </w:r>
    </w:p>
    <w:p w14:paraId="4F4C5890" w14:textId="55A482C3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ارتباط م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را برا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مدل مشخص کند؛</w:t>
      </w:r>
    </w:p>
    <w:p w14:paraId="3EEE6D45" w14:textId="17990247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هدف مورد انتظار از تحل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را به‌صورت شفاف 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کند؛</w:t>
      </w:r>
    </w:p>
    <w:p w14:paraId="5BE2CB8D" w14:textId="0D22D6FF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خروج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مدل را به قالب منظم و قابل پردازش هدا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کند؛</w:t>
      </w:r>
    </w:p>
    <w:p w14:paraId="26A7D81C" w14:textId="2D6A3AC2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احتمال پاسخ‌ها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نامرتبط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مبهم را کاهش دهد؛</w:t>
      </w:r>
    </w:p>
    <w:p w14:paraId="101A75A1" w14:textId="5D385327" w:rsidR="00051E57" w:rsidRPr="006C7DD4" w:rsidRDefault="00051E57" w:rsidP="002C1B0F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از تول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پاسخ ساختار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افته،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دق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متناسب با زبان کاربر پشت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بان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کند.</w:t>
      </w:r>
    </w:p>
    <w:p w14:paraId="6689FF38" w14:textId="07F75C6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ج) اتصال به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</w:p>
    <w:p w14:paraId="4255C34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ادامه،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پردازش‌شده و پرامپت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مدل با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هم‌زمان محتوا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انجام داده و پاسخ اول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تول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73AB3EE1" w14:textId="17E28F9C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بک‌اند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پاسخ مدل، صحت ساختار آن را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کرده و در صورت 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از،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عمل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پاک‌ساز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قالب‌بند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مجدد را انجام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دهد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قالب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JSON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تول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تا امکان پردازش آسان و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صح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ح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آن در رابط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باشد.</w:t>
      </w:r>
    </w:p>
    <w:p w14:paraId="6A7BD912" w14:textId="50704A47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۶. 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کپارچه‌ساز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اجزا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سامانه</w:t>
      </w:r>
    </w:p>
    <w:p w14:paraId="34AA41FB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پ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مستقل بخش‌ها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مختلف، فرانت‌اند، بک‌اند،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و خط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متصل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05D38F0D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مرحله، جر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کامل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مورد آزما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12C16ACA" w14:textId="4CB44BF1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انتخاب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رها کردن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توسط کاربر؛  </w:t>
      </w:r>
    </w:p>
    <w:p w14:paraId="212A7774" w14:textId="168D15A4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ش‌نما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7535517A" w14:textId="37FFB1E8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ثبت پرسش متن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19839D96" w14:textId="40E795F4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به بک‌اند؛  </w:t>
      </w:r>
    </w:p>
    <w:p w14:paraId="694140B5" w14:textId="72BEEC73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اعتبارسنج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ها؛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075C48F5" w14:textId="670A69CF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پ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ش‌پردازش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متن؛  </w:t>
      </w:r>
    </w:p>
    <w:p w14:paraId="7A679360" w14:textId="23DF8910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داده‌ها به مدل 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Arial" w:eastAsia="Times New Roman" w:hAnsi="Arial" w:hint="cs"/>
          <w:sz w:val="24"/>
          <w:szCs w:val="24"/>
          <w:rtl/>
        </w:rPr>
        <w:t>–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 </w:t>
      </w:r>
    </w:p>
    <w:p w14:paraId="728DC8CD" w14:textId="74656EDD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در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ساختار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پاسخ مدل؛  </w:t>
      </w:r>
    </w:p>
    <w:p w14:paraId="445D5549" w14:textId="66398B70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ذخ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ره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 ضرور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در پا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گاه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داده؛  </w:t>
      </w:r>
    </w:p>
    <w:p w14:paraId="4B9DB240" w14:textId="2B6F1E1A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پاسخ نها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به فرانت‌اند؛  </w:t>
      </w:r>
    </w:p>
    <w:p w14:paraId="7BCC2E31" w14:textId="31A22261" w:rsidR="00051E57" w:rsidRPr="006C7DD4" w:rsidRDefault="00051E57" w:rsidP="002C1B0F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نما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پاسخ به کاربر در مح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چت.</w:t>
      </w:r>
    </w:p>
    <w:p w14:paraId="3A624721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تضم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که تمام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مطابق طراح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بدون اختلال با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همکار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کنند.</w:t>
      </w:r>
    </w:p>
    <w:p w14:paraId="6FB99E75" w14:textId="76FDB4EB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۷. آزمون، ارز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اب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و رفع خطا</w:t>
      </w:r>
    </w:p>
    <w:p w14:paraId="20039C66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پس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از تکم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کپارچه‌ساز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در چند سطح مورد ارز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قرار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آزمون‌ها شامل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 رابط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صحت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ورود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ارتباط با مدل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صحت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پاسخ‌ها خواهد بود.</w:t>
      </w:r>
    </w:p>
    <w:p w14:paraId="506CB045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موارد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197D7960" w14:textId="50A211E9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ارسال تصاو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با فرمت‌ها و اندازه‌ها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مختلف؛</w:t>
      </w:r>
    </w:p>
    <w:p w14:paraId="7DA614F0" w14:textId="545EC783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ثبت پرسش‌ها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فارس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با ساختارها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گوناگون؛</w:t>
      </w:r>
    </w:p>
    <w:p w14:paraId="677E3CD0" w14:textId="503C5F46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رفتار سامانه در برابر ورود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ناقص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نامعتبر؛</w:t>
      </w:r>
    </w:p>
    <w:p w14:paraId="70EFDAB1" w14:textId="10C21041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کنترل زمان پاسخ‌گو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و وضع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پردازش؛</w:t>
      </w:r>
    </w:p>
    <w:p w14:paraId="3CA59E0E" w14:textId="44A31CA8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خطاها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شبکه و سرو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س؛</w:t>
      </w:r>
    </w:p>
    <w:p w14:paraId="38AD4C56" w14:textId="2BD22E36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اطم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از صحت ساختار </w:t>
      </w:r>
      <w:r w:rsidRPr="006C7DD4">
        <w:rPr>
          <w:rFonts w:ascii="Times New Roman" w:eastAsia="Times New Roman" w:hAnsi="Times New Roman" w:cs="B Nazanin"/>
          <w:sz w:val="24"/>
          <w:szCs w:val="24"/>
        </w:rPr>
        <w:t>JSON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خروج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؛</w:t>
      </w:r>
    </w:p>
    <w:p w14:paraId="6B56637E" w14:textId="5C8C7C66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بررس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سازگار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کامل رابط کاربر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با 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دمان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6C7DD4">
        <w:rPr>
          <w:rFonts w:ascii="Times New Roman" w:eastAsia="Times New Roman" w:hAnsi="Times New Roman" w:cs="B Nazanin"/>
          <w:sz w:val="24"/>
          <w:szCs w:val="24"/>
        </w:rPr>
        <w:t>RTL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؛</w:t>
      </w:r>
    </w:p>
    <w:p w14:paraId="6C33DA52" w14:textId="0139276E" w:rsidR="00051E57" w:rsidRPr="006C7DD4" w:rsidRDefault="00051E57" w:rsidP="002C1B0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ارز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عملکرد سامانه در سنار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وها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متداول استفاده.</w:t>
      </w:r>
    </w:p>
    <w:p w14:paraId="1736CD25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خطاها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شناسا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مرحله اصلاح شده و نسخه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دار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استقرار آماده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4816E789" w14:textId="49EB53B7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۸. استقرار و آماده‌ساز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ز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رساخت</w:t>
      </w:r>
    </w:p>
    <w:p w14:paraId="458CF5B7" w14:textId="6AA232FF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ان،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 با هدف ساده‌ساز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اجرا، انتقال و نگهدار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به‌صورت کانت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بسته‌بند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 برا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فرانت‌اند و بک‌اند کانت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مستقل </w:t>
      </w:r>
      <w:r w:rsidR="006341A7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Docker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جاد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شد.</w:t>
      </w:r>
    </w:p>
    <w:p w14:paraId="6B4FBF16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روش استقرار مزا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 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:</w:t>
      </w:r>
    </w:p>
    <w:p w14:paraId="7D218BE8" w14:textId="07B1E60F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جداساز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اجرا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فرانت‌اند و بک‌اند؛</w:t>
      </w:r>
    </w:p>
    <w:p w14:paraId="0B013A7F" w14:textId="053CD6B1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کاهش وابستگ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به تنظ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مات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س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ستم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زبان؛</w:t>
      </w:r>
    </w:p>
    <w:p w14:paraId="492DCD50" w14:textId="4BE9EE99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سهولت انتقال پروژه به سرور 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ط‌ها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مختلف؛</w:t>
      </w:r>
    </w:p>
    <w:p w14:paraId="7D2A5239" w14:textId="07401F85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افزا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قابل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تکرارپذ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فرآ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ند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نصب و اجرا؛</w:t>
      </w:r>
    </w:p>
    <w:p w14:paraId="5BA13E94" w14:textId="2F6F80C8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ساده‌تر شدن مد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نسخه‌ها و به‌روزرسان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ها؛</w:t>
      </w:r>
    </w:p>
    <w:p w14:paraId="53EAA6EE" w14:textId="143F5AE9" w:rsidR="00051E57" w:rsidRPr="006C7DD4" w:rsidRDefault="00051E57" w:rsidP="002C1B0F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B Nazanin"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فراهم شدن بستر مناسب برا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توسعه و مق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اس‌پذ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 xml:space="preserve"> آ</w:t>
      </w:r>
      <w:r w:rsidRPr="006C7DD4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sz w:val="24"/>
          <w:szCs w:val="24"/>
          <w:rtl/>
        </w:rPr>
        <w:t>نده</w:t>
      </w:r>
      <w:r w:rsidRPr="006C7DD4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2A25F99E" w14:textId="77777777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  <w:rtl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تنظ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م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متغ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مح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ط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اتصال 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بررس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دسترس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ها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اجرا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آزمون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سامانه آماده بهره‌بردار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خواهد شد.</w:t>
      </w:r>
    </w:p>
    <w:p w14:paraId="4B0A81D5" w14:textId="23A2C706" w:rsidR="00051E57" w:rsidRPr="006C7DD4" w:rsidRDefault="00051E57" w:rsidP="002C1B0F">
      <w:pPr>
        <w:ind w:left="360"/>
        <w:rPr>
          <w:rFonts w:ascii="Times New Roman" w:eastAsia="Times New Roman" w:hAnsi="Times New Roman" w:cs="B Nazanin"/>
          <w:b/>
          <w:bCs/>
          <w:sz w:val="24"/>
          <w:szCs w:val="24"/>
          <w:rtl/>
        </w:rPr>
      </w:pP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۹. نت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جه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نها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یی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فرآ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  <w:r w:rsidRPr="006C7DD4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</w:rPr>
        <w:t>ند</w:t>
      </w:r>
      <w:r w:rsidRPr="006C7DD4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فن</w:t>
      </w:r>
      <w:r w:rsidRPr="006C7DD4"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>ی</w:t>
      </w:r>
    </w:p>
    <w:p w14:paraId="5FB3C77F" w14:textId="7C6002E0" w:rsidR="00051E57" w:rsidRPr="00051E57" w:rsidRDefault="00051E57" w:rsidP="002C1B0F">
      <w:pPr>
        <w:ind w:left="360"/>
        <w:rPr>
          <w:rFonts w:ascii="Times New Roman" w:eastAsia="Times New Roman" w:hAnsi="Times New Roman" w:cs="B Nazanin"/>
          <w:sz w:val="24"/>
          <w:szCs w:val="24"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lastRenderedPageBreak/>
        <w:t>خروج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نها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پروژه، سامانه‌ا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کپارچه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قابل توسعه خواهد بود که کاربر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رابط کاربر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React.js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،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پرسش متن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خود را ثبت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درخواست از طر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ق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وب‌سرو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س‌ها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051E57">
        <w:rPr>
          <w:rFonts w:ascii="Times New Roman" w:eastAsia="Times New Roman" w:hAnsi="Times New Roman" w:cs="B Nazanin"/>
          <w:sz w:val="24"/>
          <w:szCs w:val="24"/>
        </w:rPr>
        <w:t>FastAPI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افت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اعتبارسنج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تصو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متن در خط پردازش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آماده‌ساز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بر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تحل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ل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به مدل 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Arial" w:eastAsia="Times New Roman" w:hAnsi="Arial" w:hint="cs"/>
          <w:sz w:val="24"/>
          <w:szCs w:val="24"/>
          <w:rtl/>
        </w:rPr>
        <w:t>–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زبانی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ارسال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گردد؛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سپس پاسخ تول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دشده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پس از ساختار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ذخ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ره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اطلاعات ضرور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در قالب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مناسب به کاربر نما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داده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شود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7B5D1E11" w14:textId="4B2B41AF" w:rsidR="00051E57" w:rsidRPr="00051E57" w:rsidRDefault="00051E57" w:rsidP="002C1B0F">
      <w:pPr>
        <w:ind w:left="360"/>
        <w:rPr>
          <w:rFonts w:cs="B Nazanin"/>
          <w:b/>
          <w:bCs/>
        </w:rPr>
      </w:pP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ن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معمار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ضمن حفظ سادگ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سبک‌بودن سامانه، امکان توسعه قابل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مانند مد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کاربران، ثبت سوابق گفتگو، افزودن مدل‌ها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جد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د،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گزارش‌گ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ر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و افزا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ش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ظرف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ت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پردازش را در مراحل بعد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 xml:space="preserve"> فراهم م</w:t>
      </w:r>
      <w:r w:rsidRPr="00051E57">
        <w:rPr>
          <w:rFonts w:ascii="Times New Roman" w:eastAsia="Times New Roman" w:hAnsi="Times New Roman" w:cs="B Nazanin" w:hint="cs"/>
          <w:sz w:val="24"/>
          <w:szCs w:val="24"/>
          <w:rtl/>
        </w:rPr>
        <w:t>ی‌</w:t>
      </w:r>
      <w:r w:rsidRPr="00051E57">
        <w:rPr>
          <w:rFonts w:ascii="Times New Roman" w:eastAsia="Times New Roman" w:hAnsi="Times New Roman" w:cs="B Nazanin" w:hint="eastAsia"/>
          <w:sz w:val="24"/>
          <w:szCs w:val="24"/>
          <w:rtl/>
        </w:rPr>
        <w:t>کند</w:t>
      </w:r>
      <w:r w:rsidRPr="00051E57">
        <w:rPr>
          <w:rFonts w:ascii="Times New Roman" w:eastAsia="Times New Roman" w:hAnsi="Times New Roman" w:cs="B Nazanin"/>
          <w:sz w:val="24"/>
          <w:szCs w:val="24"/>
          <w:rtl/>
        </w:rPr>
        <w:t>.</w:t>
      </w:r>
    </w:p>
    <w:p w14:paraId="65627A17" w14:textId="77777777" w:rsidR="00051E57" w:rsidRPr="00051E57" w:rsidRDefault="00051E57" w:rsidP="002C1B0F">
      <w:pPr>
        <w:spacing w:after="0"/>
        <w:rPr>
          <w:rFonts w:cs="B Nazanin"/>
          <w:sz w:val="24"/>
          <w:szCs w:val="24"/>
          <w:rtl/>
        </w:rPr>
      </w:pPr>
    </w:p>
    <w:p w14:paraId="53ECE76E" w14:textId="024E5922" w:rsidR="00802AA0" w:rsidRPr="00D86FD6" w:rsidRDefault="00802AA0" w:rsidP="002C1B0F">
      <w:pPr>
        <w:pStyle w:val="Heading1"/>
      </w:pPr>
      <w:bookmarkStart w:id="4" w:name="_Ref127974217"/>
      <w:r>
        <w:rPr>
          <w:rFonts w:hint="cs"/>
          <w:rtl/>
        </w:rPr>
        <w:t xml:space="preserve">فعالیت‌ها و </w:t>
      </w:r>
      <w:r w:rsidRPr="00D86FD6">
        <w:rPr>
          <w:rFonts w:hint="cs"/>
          <w:rtl/>
        </w:rPr>
        <w:t>دستاوردهای پروژه</w:t>
      </w:r>
      <w:bookmarkEnd w:id="4"/>
    </w:p>
    <w:p w14:paraId="42774153" w14:textId="77777777" w:rsidR="0073722D" w:rsidRDefault="0073722D" w:rsidP="002C1B0F">
      <w:pPr>
        <w:pStyle w:val="NoSpacing"/>
        <w:rPr>
          <w:rtl/>
        </w:rPr>
      </w:pPr>
      <w:r>
        <w:rPr>
          <w:rFonts w:hint="cs"/>
          <w:rtl/>
        </w:rPr>
        <w:t xml:space="preserve"> </w:t>
      </w: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"/>
        <w:gridCol w:w="1709"/>
        <w:gridCol w:w="2521"/>
        <w:gridCol w:w="4158"/>
        <w:gridCol w:w="967"/>
      </w:tblGrid>
      <w:tr w:rsidR="004E6990" w:rsidRPr="00691395" w14:paraId="6077973C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7411E93D" w14:textId="77777777" w:rsidR="004E6990" w:rsidRPr="00F91258" w:rsidRDefault="004E6990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ردیف</w:t>
            </w:r>
          </w:p>
        </w:tc>
        <w:tc>
          <w:tcPr>
            <w:tcW w:w="875" w:type="pct"/>
            <w:vAlign w:val="center"/>
          </w:tcPr>
          <w:p w14:paraId="6E2DAC10" w14:textId="77777777" w:rsidR="004E6990" w:rsidRPr="00522F00" w:rsidRDefault="00457522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 xml:space="preserve">عنوان </w:t>
            </w:r>
            <w:r w:rsidR="004E6990" w:rsidRPr="00522F00">
              <w:rPr>
                <w:rFonts w:hint="cs"/>
                <w:rtl/>
              </w:rPr>
              <w:t>فعالیت</w:t>
            </w:r>
            <w:r w:rsidR="004E6990" w:rsidRPr="00691395">
              <w:rPr>
                <w:rFonts w:hint="cs"/>
                <w:rtl/>
              </w:rPr>
              <w:t xml:space="preserve"> اصلي</w:t>
            </w:r>
          </w:p>
        </w:tc>
        <w:tc>
          <w:tcPr>
            <w:tcW w:w="1290" w:type="pct"/>
            <w:vAlign w:val="center"/>
          </w:tcPr>
          <w:p w14:paraId="692ED905" w14:textId="77777777" w:rsidR="004E6990" w:rsidRPr="00522F00" w:rsidRDefault="004E6990" w:rsidP="002C1B0F">
            <w:pPr>
              <w:pStyle w:val="a0"/>
              <w:rPr>
                <w:rtl/>
              </w:rPr>
            </w:pPr>
            <w:r w:rsidRPr="00691395">
              <w:rPr>
                <w:rFonts w:hint="cs"/>
                <w:rtl/>
              </w:rPr>
              <w:t>دستاورد (خروجی</w:t>
            </w:r>
            <w:r>
              <w:rPr>
                <w:rFonts w:hint="cs"/>
                <w:rtl/>
              </w:rPr>
              <w:t>‌های</w:t>
            </w:r>
            <w:r w:rsidRPr="00691395">
              <w:rPr>
                <w:rFonts w:hint="cs"/>
                <w:rtl/>
              </w:rPr>
              <w:t xml:space="preserve"> </w:t>
            </w:r>
            <w:r w:rsidRPr="00522F00">
              <w:rPr>
                <w:rFonts w:hint="cs"/>
                <w:rtl/>
              </w:rPr>
              <w:t>فعالیت</w:t>
            </w:r>
            <w:r w:rsidRPr="00522F00">
              <w:rPr>
                <w:rtl/>
              </w:rPr>
              <w:t xml:space="preserve"> </w:t>
            </w:r>
            <w:r w:rsidRPr="00522F00">
              <w:rPr>
                <w:rFonts w:hint="cs"/>
                <w:rtl/>
              </w:rPr>
              <w:t>اصلی</w:t>
            </w:r>
            <w:r w:rsidRPr="00691395">
              <w:rPr>
                <w:rFonts w:hint="cs"/>
                <w:rtl/>
              </w:rPr>
              <w:t>)</w:t>
            </w:r>
          </w:p>
        </w:tc>
        <w:tc>
          <w:tcPr>
            <w:tcW w:w="2128" w:type="pct"/>
            <w:vAlign w:val="center"/>
          </w:tcPr>
          <w:p w14:paraId="454894B8" w14:textId="77777777" w:rsidR="004E6990" w:rsidRPr="00522F00" w:rsidRDefault="004E6990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مهم‌ترین</w:t>
            </w:r>
            <w:r w:rsidRPr="00691395">
              <w:rPr>
                <w:rFonts w:hint="cs"/>
                <w:rtl/>
              </w:rPr>
              <w:t xml:space="preserve"> </w:t>
            </w:r>
            <w:r w:rsidRPr="00522F00">
              <w:rPr>
                <w:rFonts w:hint="cs"/>
                <w:rtl/>
              </w:rPr>
              <w:t>کارها</w:t>
            </w:r>
          </w:p>
        </w:tc>
        <w:tc>
          <w:tcPr>
            <w:tcW w:w="495" w:type="pct"/>
          </w:tcPr>
          <w:p w14:paraId="0C7E3302" w14:textId="77777777" w:rsidR="004E6990" w:rsidRPr="00522F00" w:rsidRDefault="005202EF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حجم کار (</w:t>
            </w:r>
            <w:r w:rsidR="004E6990" w:rsidRPr="00522F00">
              <w:rPr>
                <w:rFonts w:hint="cs"/>
                <w:rtl/>
              </w:rPr>
              <w:t>نفرساعت</w:t>
            </w:r>
            <w:r>
              <w:rPr>
                <w:rFonts w:hint="cs"/>
                <w:rtl/>
              </w:rPr>
              <w:t>)</w:t>
            </w:r>
          </w:p>
        </w:tc>
      </w:tr>
      <w:tr w:rsidR="00C67D6A" w:rsidRPr="00691395" w14:paraId="1E06C4DD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66F1CBE2" w14:textId="4E38FEF0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875" w:type="pct"/>
            <w:vAlign w:val="center"/>
          </w:tcPr>
          <w:p w14:paraId="65279D4D" w14:textId="2F4CD78F" w:rsidR="00C67D6A" w:rsidRPr="00E31D3B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امکان‌سنجی و تدوین نیازمندی‌های فنی سامانه</w:t>
            </w:r>
          </w:p>
        </w:tc>
        <w:tc>
          <w:tcPr>
            <w:tcW w:w="1290" w:type="pct"/>
            <w:vAlign w:val="center"/>
          </w:tcPr>
          <w:p w14:paraId="3BCA8B02" w14:textId="31F661F7" w:rsidR="00C67D6A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گزارش امکان‌سنجی و سند نیازمندی‌های فنی و کارکردی سامانه</w:t>
            </w:r>
          </w:p>
        </w:tc>
        <w:tc>
          <w:tcPr>
            <w:tcW w:w="2128" w:type="pct"/>
            <w:vAlign w:val="center"/>
          </w:tcPr>
          <w:p w14:paraId="5419127A" w14:textId="77777777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مطالعه و بررسی تطبیقی نمونه‌های مشابه داخلی و خارجی (VisualBERT، LXMERT، M3P)</w:t>
            </w:r>
          </w:p>
          <w:p w14:paraId="60E6B2AD" w14:textId="77777777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تدوین سند نیازمندی‌های فنی و کارکردی بر اساس نیاز کاربر</w:t>
            </w:r>
          </w:p>
          <w:p w14:paraId="0D618752" w14:textId="77777777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تعیین معیارهای سنجش کیفیت (دقت پاسخ‌گویی، زمان پردازش)</w:t>
            </w:r>
          </w:p>
          <w:p w14:paraId="46B61D61" w14:textId="7190FA8D" w:rsidR="00C67D6A" w:rsidRPr="00171D64" w:rsidRDefault="00C67D6A" w:rsidP="002C1B0F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معماری کلی سامانه (کلاینت-سرور)</w:t>
            </w:r>
          </w:p>
        </w:tc>
        <w:tc>
          <w:tcPr>
            <w:tcW w:w="495" w:type="pct"/>
            <w:vAlign w:val="center"/>
          </w:tcPr>
          <w:p w14:paraId="5391DE37" w14:textId="61E8E20A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</w:tr>
      <w:tr w:rsidR="00C67D6A" w:rsidRPr="00691395" w14:paraId="5E8FB67D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04BB26CF" w14:textId="7B991E4B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875" w:type="pct"/>
            <w:vAlign w:val="center"/>
          </w:tcPr>
          <w:p w14:paraId="1ACC827B" w14:textId="3E348C59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گردآوری و آماده‌سازی داده‌های آزمایشی فارسی</w:t>
            </w:r>
          </w:p>
        </w:tc>
        <w:tc>
          <w:tcPr>
            <w:tcW w:w="1290" w:type="pct"/>
            <w:vAlign w:val="center"/>
          </w:tcPr>
          <w:p w14:paraId="32B673C3" w14:textId="00F90FB2" w:rsidR="00C67D6A" w:rsidRPr="00691395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دیتاست آزمایشی پرسش‌وپاسخ تصویری فارسی و گزارش کیفیت داده</w:t>
            </w:r>
          </w:p>
        </w:tc>
        <w:tc>
          <w:tcPr>
            <w:tcW w:w="2128" w:type="pct"/>
            <w:vAlign w:val="center"/>
          </w:tcPr>
          <w:p w14:paraId="6DDBDF93" w14:textId="77777777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گردآوری تصاویر و پرسش‌های نمونه فارسی از منابع آزاد و تولید داخلی</w:t>
            </w:r>
          </w:p>
          <w:p w14:paraId="271D0849" w14:textId="77777777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برچسب‌گذاری و اعتبارسنجی دستی پاسخ‌های صحیح</w:t>
            </w:r>
          </w:p>
          <w:p w14:paraId="1FD39D88" w14:textId="77777777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آماده‌سازی مجموعه داده آزمون برای سنجش دقت مدل</w:t>
            </w:r>
          </w:p>
          <w:p w14:paraId="3C6EC046" w14:textId="144F290D" w:rsidR="00C67D6A" w:rsidRPr="00171D64" w:rsidRDefault="00C67D6A" w:rsidP="002C1B0F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مستندسازی ساختار و فرمت داده</w:t>
            </w:r>
          </w:p>
        </w:tc>
        <w:tc>
          <w:tcPr>
            <w:tcW w:w="495" w:type="pct"/>
            <w:vAlign w:val="center"/>
          </w:tcPr>
          <w:p w14:paraId="7FD30C67" w14:textId="3BE68581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250</w:t>
            </w:r>
          </w:p>
        </w:tc>
      </w:tr>
      <w:tr w:rsidR="00C67D6A" w:rsidRPr="00691395" w14:paraId="3A49856E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4A58C8FA" w14:textId="3C2C0CAC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875" w:type="pct"/>
            <w:vAlign w:val="center"/>
          </w:tcPr>
          <w:p w14:paraId="4B230A6B" w14:textId="159C7F08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خط لوله پردازش تصویر و زبان (Vision-Language Pipeline)</w:t>
            </w:r>
          </w:p>
        </w:tc>
        <w:tc>
          <w:tcPr>
            <w:tcW w:w="1290" w:type="pct"/>
            <w:vAlign w:val="center"/>
          </w:tcPr>
          <w:p w14:paraId="1A537E6B" w14:textId="2FC20F3A" w:rsidR="00C67D6A" w:rsidRPr="00691395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ماژول پیش‌پردازش تصویر، مهندسی پرامپت و اتصال به مدل چندوجهی</w:t>
            </w:r>
          </w:p>
        </w:tc>
        <w:tc>
          <w:tcPr>
            <w:tcW w:w="2128" w:type="pct"/>
            <w:vAlign w:val="center"/>
          </w:tcPr>
          <w:p w14:paraId="42CEFC30" w14:textId="77777777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پیاده‌سازی پیش‌پردازش و نرمال‌سازی تصویر با کتابخانه Pillow</w:t>
            </w:r>
          </w:p>
          <w:p w14:paraId="19AD884B" w14:textId="77777777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و بهینه‌سازی پرامپت‌های فارسی برای مدل بینایی-زبانی</w:t>
            </w:r>
          </w:p>
          <w:p w14:paraId="31526A55" w14:textId="77777777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اتصال به سرویس مدل چندوجهی و دریافت خروجی تحلیلی</w:t>
            </w:r>
          </w:p>
          <w:p w14:paraId="6E74B21F" w14:textId="41C6047D" w:rsidR="00C67D6A" w:rsidRPr="00171D64" w:rsidRDefault="00C67D6A" w:rsidP="002C1B0F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فرمت‌بندی پاسخ نهایی به ساختار JSON</w:t>
            </w:r>
          </w:p>
        </w:tc>
        <w:tc>
          <w:tcPr>
            <w:tcW w:w="495" w:type="pct"/>
            <w:vAlign w:val="center"/>
          </w:tcPr>
          <w:p w14:paraId="0DE2364B" w14:textId="64A6FF6F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</w:tr>
      <w:tr w:rsidR="00C67D6A" w:rsidRPr="00691395" w14:paraId="5F0B4FD7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3190B0EB" w14:textId="00EEEBD8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875" w:type="pct"/>
            <w:vAlign w:val="center"/>
          </w:tcPr>
          <w:p w14:paraId="16DFE6B0" w14:textId="75A21EDC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وب‌سرویس بک‌اند (FastAPI)</w:t>
            </w:r>
          </w:p>
        </w:tc>
        <w:tc>
          <w:tcPr>
            <w:tcW w:w="1290" w:type="pct"/>
            <w:vAlign w:val="center"/>
          </w:tcPr>
          <w:p w14:paraId="26A1B412" w14:textId="6786E072" w:rsidR="00C67D6A" w:rsidRPr="00691395" w:rsidRDefault="00C67D6A" w:rsidP="002C1B0F">
            <w:pPr>
              <w:pStyle w:val="ListParagraph"/>
              <w:spacing w:after="0"/>
              <w:ind w:left="178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وب‌سرویس RESTful مستندشده به همراه پایگاه‌داده ذخیره‌سازی سوابق</w:t>
            </w:r>
          </w:p>
        </w:tc>
        <w:tc>
          <w:tcPr>
            <w:tcW w:w="2128" w:type="pct"/>
            <w:vAlign w:val="center"/>
          </w:tcPr>
          <w:p w14:paraId="3C5D5F70" w14:textId="77777777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و پیاده‌سازی اندپوینت‌های RESTful دریافت تصویر و سوال</w:t>
            </w:r>
          </w:p>
          <w:p w14:paraId="65232659" w14:textId="77777777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و پیاده‌سازی پایگاه‌داده ذخیره‌سازی سوابق پرسش و پاسخ</w:t>
            </w:r>
          </w:p>
          <w:p w14:paraId="10831C4C" w14:textId="77777777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اعتبارسنجی خودکار ورودی‌ها با مدل‌های Pydantic</w:t>
            </w:r>
          </w:p>
          <w:p w14:paraId="1508352A" w14:textId="10E13BAC" w:rsidR="00C67D6A" w:rsidRPr="00171D64" w:rsidRDefault="00C67D6A" w:rsidP="002C1B0F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تولید مستندات خودکار OpenAPI/Swagger</w:t>
            </w:r>
          </w:p>
        </w:tc>
        <w:tc>
          <w:tcPr>
            <w:tcW w:w="495" w:type="pct"/>
            <w:vAlign w:val="center"/>
          </w:tcPr>
          <w:p w14:paraId="76EC371D" w14:textId="2BBAE178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</w:tr>
      <w:tr w:rsidR="00C67D6A" w:rsidRPr="00691395" w14:paraId="1CCBADCD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5002D222" w14:textId="14E36FEC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875" w:type="pct"/>
            <w:vAlign w:val="center"/>
          </w:tcPr>
          <w:p w14:paraId="174432D4" w14:textId="3B6883F9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رابط کاربری تحت وب (React.js)</w:t>
            </w:r>
          </w:p>
        </w:tc>
        <w:tc>
          <w:tcPr>
            <w:tcW w:w="1290" w:type="pct"/>
            <w:vAlign w:val="center"/>
          </w:tcPr>
          <w:p w14:paraId="2E5EA5A4" w14:textId="339BB6F5" w:rsidR="00C67D6A" w:rsidRPr="00691395" w:rsidRDefault="00C67D6A" w:rsidP="002C1B0F">
            <w:pPr>
              <w:pStyle w:val="ListParagraph"/>
              <w:spacing w:after="0"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نرم‌افزار تک‌صفحه‌ای (SPA) رابط کاربری سامانه</w:t>
            </w:r>
          </w:p>
        </w:tc>
        <w:tc>
          <w:tcPr>
            <w:tcW w:w="2128" w:type="pct"/>
            <w:vAlign w:val="center"/>
          </w:tcPr>
          <w:p w14:paraId="77C6A420" w14:textId="77777777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پیاده‌سازی ماژول آپلود تصویر (Drag &amp; Drop) و پیش‌نمایش</w:t>
            </w:r>
          </w:p>
          <w:p w14:paraId="1A9358A3" w14:textId="77777777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lastRenderedPageBreak/>
              <w:t>طراحی رابط تعاملی چت با پشتیبانی راست‌به‌چپ (RTL)</w:t>
            </w:r>
          </w:p>
          <w:p w14:paraId="21BC262E" w14:textId="77777777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مدیریت ارتباط با سرور از طریق Axios و رهگیری خطاها</w:t>
            </w:r>
          </w:p>
          <w:p w14:paraId="0D580095" w14:textId="4A1178B2" w:rsidR="00C67D6A" w:rsidRPr="00D04DD8" w:rsidRDefault="00C67D6A" w:rsidP="002C1B0F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بررسی و بهبود کاربردپذیری اولیه رابط کاربری</w:t>
            </w:r>
          </w:p>
        </w:tc>
        <w:tc>
          <w:tcPr>
            <w:tcW w:w="495" w:type="pct"/>
            <w:vAlign w:val="center"/>
          </w:tcPr>
          <w:p w14:paraId="041B0CEE" w14:textId="1B50112B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lastRenderedPageBreak/>
              <w:t>250</w:t>
            </w:r>
          </w:p>
        </w:tc>
      </w:tr>
      <w:tr w:rsidR="00C67D6A" w:rsidRPr="00691395" w14:paraId="4941C80E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4CD752CF" w14:textId="74497AC3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875" w:type="pct"/>
            <w:vAlign w:val="center"/>
          </w:tcPr>
          <w:p w14:paraId="7B90B805" w14:textId="69AF638E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یکپارچه‌سازی سامانه و ارزیابی اولیه دقت پاسخ‌گویی</w:t>
            </w:r>
          </w:p>
        </w:tc>
        <w:tc>
          <w:tcPr>
            <w:tcW w:w="1290" w:type="pct"/>
            <w:vAlign w:val="center"/>
          </w:tcPr>
          <w:p w14:paraId="79F09C70" w14:textId="088B1CA0" w:rsidR="00C67D6A" w:rsidRPr="00691395" w:rsidRDefault="00C67D6A" w:rsidP="002C1B0F">
            <w:pPr>
              <w:pStyle w:val="ListParagraph"/>
              <w:spacing w:after="0"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نمونه آزمایشگاهی یکپارچه سامانه و گزارش ارزیابی دقت</w:t>
            </w:r>
          </w:p>
        </w:tc>
        <w:tc>
          <w:tcPr>
            <w:tcW w:w="2128" w:type="pct"/>
            <w:vAlign w:val="center"/>
          </w:tcPr>
          <w:p w14:paraId="5BD5D807" w14:textId="77777777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یکپارچه‌سازی فرانت‌اند، بک‌اند و خط لوله هوش مصنوعی</w:t>
            </w:r>
          </w:p>
          <w:p w14:paraId="35CD5D55" w14:textId="77777777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اجرای آزمون‌های عملکردی بر روی داده آزمایشی فارسی</w:t>
            </w:r>
          </w:p>
          <w:p w14:paraId="22826916" w14:textId="77777777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اندازه‌گیری دقت پاسخ‌گویی در پرسش‌های ساده و پیچیده</w:t>
            </w:r>
          </w:p>
          <w:p w14:paraId="55E94B50" w14:textId="0006375B" w:rsidR="00C67D6A" w:rsidRPr="00D04DD8" w:rsidRDefault="00C67D6A" w:rsidP="002C1B0F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رفع اشکالات شناسایی‌شده و بهینه‌سازی زمان پاسخ</w:t>
            </w:r>
          </w:p>
        </w:tc>
        <w:tc>
          <w:tcPr>
            <w:tcW w:w="495" w:type="pct"/>
            <w:vAlign w:val="center"/>
          </w:tcPr>
          <w:p w14:paraId="71FB1AD8" w14:textId="098640AE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</w:tr>
      <w:tr w:rsidR="00C67D6A" w:rsidRPr="00691395" w14:paraId="6A8B16F5" w14:textId="77777777" w:rsidTr="00C67D6A">
        <w:trPr>
          <w:trHeight w:val="288"/>
          <w:jc w:val="center"/>
        </w:trPr>
        <w:tc>
          <w:tcPr>
            <w:tcW w:w="212" w:type="pct"/>
            <w:vAlign w:val="center"/>
          </w:tcPr>
          <w:p w14:paraId="7BA49706" w14:textId="41F7765D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</w:t>
            </w:r>
          </w:p>
        </w:tc>
        <w:tc>
          <w:tcPr>
            <w:tcW w:w="875" w:type="pct"/>
            <w:vAlign w:val="center"/>
          </w:tcPr>
          <w:p w14:paraId="7442CE7E" w14:textId="7E6C038A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استقرار سامانه و تدوین مستندات نهایی</w:t>
            </w:r>
          </w:p>
        </w:tc>
        <w:tc>
          <w:tcPr>
            <w:tcW w:w="1290" w:type="pct"/>
            <w:vAlign w:val="center"/>
          </w:tcPr>
          <w:p w14:paraId="41F8A7CB" w14:textId="10D0B2B3" w:rsidR="00C67D6A" w:rsidRPr="00691395" w:rsidRDefault="00C67D6A" w:rsidP="002C1B0F">
            <w:pPr>
              <w:pStyle w:val="ListParagraph"/>
              <w:spacing w:after="0"/>
              <w:ind w:left="36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نسخه کانتینری (Docker) قابل استقرار و گزارش نهایی پروژه</w:t>
            </w:r>
          </w:p>
        </w:tc>
        <w:tc>
          <w:tcPr>
            <w:tcW w:w="2128" w:type="pct"/>
            <w:vAlign w:val="center"/>
          </w:tcPr>
          <w:p w14:paraId="31643E24" w14:textId="77777777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بسته‌بندی فرانت‌اند و بک‌اند در قالب کانتینرهای Docker مجزا</w:t>
            </w:r>
          </w:p>
          <w:p w14:paraId="6DB0BEFF" w14:textId="77777777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استقرار آزمایشی سامانه و بررسی پایداری اجرا</w:t>
            </w:r>
          </w:p>
          <w:p w14:paraId="309C2743" w14:textId="77777777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تدوین گزارش فنی نهایی و راهنمای بهره‌برداری</w:t>
            </w:r>
          </w:p>
          <w:p w14:paraId="70B4E1B9" w14:textId="719AFB18" w:rsidR="00C67D6A" w:rsidRPr="00D04DD8" w:rsidRDefault="00C67D6A" w:rsidP="002C1B0F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ارائه نمونه اولیه به کاربر (زیست‌بوم فخرا قم)</w:t>
            </w:r>
          </w:p>
        </w:tc>
        <w:tc>
          <w:tcPr>
            <w:tcW w:w="495" w:type="pct"/>
            <w:vAlign w:val="center"/>
          </w:tcPr>
          <w:p w14:paraId="6644700A" w14:textId="619FCC0A" w:rsidR="00C67D6A" w:rsidRPr="00D04DD8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100</w:t>
            </w:r>
          </w:p>
        </w:tc>
      </w:tr>
      <w:tr w:rsidR="004E6990" w:rsidRPr="00691395" w14:paraId="56AE5789" w14:textId="77777777" w:rsidTr="00C67D6A">
        <w:trPr>
          <w:trHeight w:val="288"/>
          <w:jc w:val="center"/>
        </w:trPr>
        <w:tc>
          <w:tcPr>
            <w:tcW w:w="4505" w:type="pct"/>
            <w:gridSpan w:val="4"/>
            <w:vAlign w:val="center"/>
          </w:tcPr>
          <w:p w14:paraId="74FCA159" w14:textId="77777777" w:rsidR="004E6990" w:rsidRPr="00F91258" w:rsidRDefault="004E6990" w:rsidP="002C1B0F">
            <w:pPr>
              <w:spacing w:after="0"/>
              <w:ind w:left="37"/>
              <w:jc w:val="both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F91258">
              <w:rPr>
                <w:rFonts w:cs="B Nazanin" w:hint="eastAsia"/>
                <w:b/>
                <w:bCs/>
                <w:sz w:val="20"/>
                <w:szCs w:val="20"/>
                <w:rtl/>
              </w:rPr>
              <w:t>مجموع</w:t>
            </w:r>
          </w:p>
        </w:tc>
        <w:sdt>
          <w:sdtPr>
            <w:rPr>
              <w:rFonts w:cs="B Nazanin"/>
              <w:b/>
              <w:bCs/>
              <w:sz w:val="20"/>
              <w:szCs w:val="20"/>
              <w:rtl/>
            </w:rPr>
            <w:alias w:val="Status"/>
            <w:tag w:val=""/>
            <w:id w:val="93601675"/>
            <w:placeholder>
              <w:docPart w:val="09B9BC13705948A18D6A0C85CD5D8E65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495" w:type="pct"/>
                <w:vAlign w:val="center"/>
              </w:tcPr>
              <w:p w14:paraId="1AC6C633" w14:textId="18146606" w:rsidR="004E6990" w:rsidRPr="00F91258" w:rsidRDefault="00FF42CD" w:rsidP="002C1B0F">
                <w:pPr>
                  <w:spacing w:after="0"/>
                  <w:ind w:left="37"/>
                  <w:jc w:val="center"/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  <w:t>1500</w:t>
                </w:r>
              </w:p>
            </w:tc>
          </w:sdtContent>
        </w:sdt>
      </w:tr>
    </w:tbl>
    <w:p w14:paraId="796107C5" w14:textId="77777777" w:rsidR="00802AA0" w:rsidRDefault="00802AA0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1A740B14" w14:textId="77777777" w:rsidR="00522F00" w:rsidRPr="00695251" w:rsidRDefault="004160B9" w:rsidP="002C1B0F">
      <w:pPr>
        <w:pStyle w:val="Heading1"/>
      </w:pPr>
      <w:bookmarkStart w:id="5" w:name="_Ref139551259"/>
      <w:r>
        <w:rPr>
          <w:rFonts w:hint="cs"/>
          <w:rtl/>
        </w:rPr>
        <w:t xml:space="preserve">اعضای تیم </w:t>
      </w:r>
      <w:r w:rsidR="00522F00">
        <w:rPr>
          <w:rFonts w:hint="cs"/>
          <w:rtl/>
        </w:rPr>
        <w:t>اجرای</w:t>
      </w:r>
      <w:r w:rsidR="00522F00" w:rsidRPr="00691395">
        <w:rPr>
          <w:rFonts w:hint="cs"/>
          <w:rtl/>
        </w:rPr>
        <w:t xml:space="preserve"> پروژه</w:t>
      </w:r>
      <w:bookmarkEnd w:id="5"/>
    </w:p>
    <w:p w14:paraId="70D9B124" w14:textId="5FA2EB5D" w:rsidR="005C2103" w:rsidRDefault="005C2103" w:rsidP="002C1B0F">
      <w:pPr>
        <w:pStyle w:val="NoSpacing"/>
        <w:rPr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2"/>
        <w:gridCol w:w="1458"/>
        <w:gridCol w:w="2161"/>
        <w:gridCol w:w="2835"/>
        <w:gridCol w:w="1350"/>
        <w:gridCol w:w="1344"/>
      </w:tblGrid>
      <w:tr w:rsidR="005C2103" w:rsidRPr="00691395" w14:paraId="4EF4826B" w14:textId="77777777" w:rsidTr="009A4098">
        <w:trPr>
          <w:trHeight w:val="288"/>
        </w:trPr>
        <w:tc>
          <w:tcPr>
            <w:tcW w:w="318" w:type="pct"/>
            <w:noWrap/>
            <w:vAlign w:val="center"/>
          </w:tcPr>
          <w:p w14:paraId="6A6D98BA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رديف</w:t>
            </w:r>
          </w:p>
        </w:tc>
        <w:tc>
          <w:tcPr>
            <w:tcW w:w="746" w:type="pct"/>
            <w:noWrap/>
            <w:vAlign w:val="center"/>
          </w:tcPr>
          <w:p w14:paraId="09891215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نام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و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نام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خانوادگی</w:t>
            </w:r>
          </w:p>
        </w:tc>
        <w:tc>
          <w:tcPr>
            <w:tcW w:w="1106" w:type="pct"/>
            <w:vAlign w:val="center"/>
          </w:tcPr>
          <w:p w14:paraId="6A87626E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وضعیت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تحصیلی</w:t>
            </w:r>
          </w:p>
        </w:tc>
        <w:tc>
          <w:tcPr>
            <w:tcW w:w="1451" w:type="pct"/>
            <w:noWrap/>
            <w:vAlign w:val="center"/>
          </w:tcPr>
          <w:p w14:paraId="66D7F5A4" w14:textId="77777777" w:rsidR="005C2103" w:rsidRPr="003664C5" w:rsidRDefault="005C2103" w:rsidP="002C1B0F">
            <w:pPr>
              <w:pStyle w:val="a0"/>
              <w:rPr>
                <w:rtl/>
              </w:rPr>
            </w:pPr>
            <w:r w:rsidRPr="003664C5">
              <w:rPr>
                <w:rFonts w:hint="cs"/>
                <w:rtl/>
              </w:rPr>
              <w:t>موضوع</w:t>
            </w:r>
            <w:r w:rsidRPr="003664C5">
              <w:rPr>
                <w:rtl/>
              </w:rPr>
              <w:t xml:space="preserve"> </w:t>
            </w:r>
            <w:r w:rsidRPr="003664C5">
              <w:rPr>
                <w:rFonts w:hint="cs"/>
                <w:rtl/>
              </w:rPr>
              <w:t>همکاری</w:t>
            </w:r>
            <w:r>
              <w:rPr>
                <w:rFonts w:hint="cs"/>
                <w:rtl/>
              </w:rPr>
              <w:t xml:space="preserve"> در پروژه</w:t>
            </w:r>
          </w:p>
        </w:tc>
        <w:tc>
          <w:tcPr>
            <w:tcW w:w="691" w:type="pct"/>
            <w:vAlign w:val="center"/>
          </w:tcPr>
          <w:p w14:paraId="05F79310" w14:textId="77777777" w:rsidR="005C2103" w:rsidRPr="003664C5" w:rsidRDefault="005C2103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مشارکت ماهانه (ساعت)</w:t>
            </w:r>
          </w:p>
        </w:tc>
        <w:tc>
          <w:tcPr>
            <w:tcW w:w="688" w:type="pct"/>
            <w:vAlign w:val="center"/>
          </w:tcPr>
          <w:p w14:paraId="05D1714E" w14:textId="77777777" w:rsidR="005C2103" w:rsidRPr="003664C5" w:rsidRDefault="005C2103" w:rsidP="002C1B0F">
            <w:pPr>
              <w:pStyle w:val="a0"/>
              <w:rPr>
                <w:rtl/>
              </w:rPr>
            </w:pPr>
            <w:r>
              <w:rPr>
                <w:rFonts w:hint="cs"/>
                <w:rtl/>
              </w:rPr>
              <w:t>درصد مشارکت در کل پروژه</w:t>
            </w:r>
          </w:p>
        </w:tc>
      </w:tr>
      <w:tr w:rsidR="005C2103" w:rsidRPr="00691395" w14:paraId="62315B65" w14:textId="77777777" w:rsidTr="006C7DD4">
        <w:trPr>
          <w:trHeight w:val="288"/>
        </w:trPr>
        <w:tc>
          <w:tcPr>
            <w:tcW w:w="318" w:type="pct"/>
            <w:noWrap/>
            <w:vAlign w:val="center"/>
          </w:tcPr>
          <w:p w14:paraId="153C2ED8" w14:textId="77777777" w:rsidR="005C2103" w:rsidRPr="003664C5" w:rsidRDefault="005C2103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3664C5">
              <w:rPr>
                <w:rFonts w:cs="B Nazanin"/>
                <w:noProof/>
                <w:sz w:val="20"/>
                <w:szCs w:val="20"/>
                <w:rtl/>
                <w:lang w:val="ru-RU"/>
              </w:rPr>
              <w:t>1</w:t>
            </w:r>
          </w:p>
        </w:tc>
        <w:tc>
          <w:tcPr>
            <w:tcW w:w="746" w:type="pct"/>
            <w:noWrap/>
            <w:vAlign w:val="center"/>
          </w:tcPr>
          <w:p w14:paraId="40DDE47E" w14:textId="77777777" w:rsidR="005C2103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علیرضا نوری</w:t>
            </w:r>
          </w:p>
        </w:tc>
        <w:tc>
          <w:tcPr>
            <w:tcW w:w="1106" w:type="pct"/>
          </w:tcPr>
          <w:p w14:paraId="1B938F51" w14:textId="77777777" w:rsidR="005C2103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کارشناسی، مهندسی کامپیوتر دانشگاه قم</w:t>
            </w:r>
          </w:p>
        </w:tc>
        <w:tc>
          <w:tcPr>
            <w:tcW w:w="1451" w:type="pct"/>
            <w:noWrap/>
            <w:vAlign w:val="center"/>
          </w:tcPr>
          <w:p w14:paraId="06EDCC3A" w14:textId="77777777" w:rsidR="005C2103" w:rsidRPr="00CE568B" w:rsidRDefault="00D04DD8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سرپرست تیم</w:t>
            </w:r>
          </w:p>
        </w:tc>
        <w:tc>
          <w:tcPr>
            <w:tcW w:w="691" w:type="pct"/>
            <w:vAlign w:val="center"/>
          </w:tcPr>
          <w:p w14:paraId="6BC09094" w14:textId="6B95DD70" w:rsidR="005C2103" w:rsidRPr="00191A64" w:rsidRDefault="00E31D3B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125</w:t>
            </w:r>
          </w:p>
        </w:tc>
        <w:tc>
          <w:tcPr>
            <w:tcW w:w="688" w:type="pct"/>
            <w:vAlign w:val="center"/>
          </w:tcPr>
          <w:p w14:paraId="557770DB" w14:textId="77777777" w:rsidR="005C2103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50</w:t>
            </w:r>
          </w:p>
        </w:tc>
      </w:tr>
      <w:tr w:rsidR="008A70BE" w:rsidRPr="00691395" w14:paraId="1A7790AB" w14:textId="77777777" w:rsidTr="006C7DD4">
        <w:trPr>
          <w:trHeight w:val="288"/>
        </w:trPr>
        <w:tc>
          <w:tcPr>
            <w:tcW w:w="318" w:type="pct"/>
            <w:noWrap/>
            <w:vAlign w:val="center"/>
          </w:tcPr>
          <w:p w14:paraId="1A8C29BB" w14:textId="77777777" w:rsidR="008A70BE" w:rsidRPr="003664C5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3664C5">
              <w:rPr>
                <w:rFonts w:cs="B Nazanin"/>
                <w:noProof/>
                <w:sz w:val="20"/>
                <w:szCs w:val="20"/>
                <w:rtl/>
                <w:lang w:val="ru-RU"/>
              </w:rPr>
              <w:t>2</w:t>
            </w:r>
          </w:p>
        </w:tc>
        <w:tc>
          <w:tcPr>
            <w:tcW w:w="746" w:type="pct"/>
            <w:noWrap/>
            <w:vAlign w:val="center"/>
          </w:tcPr>
          <w:p w14:paraId="0E299DF7" w14:textId="77777777" w:rsidR="008A70BE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محمد امینی</w:t>
            </w:r>
          </w:p>
        </w:tc>
        <w:tc>
          <w:tcPr>
            <w:tcW w:w="1106" w:type="pct"/>
          </w:tcPr>
          <w:p w14:paraId="6D9DB497" w14:textId="77777777" w:rsidR="008A70BE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کارشناسی، مهندسی کامپیوتر دانشگاه قم</w:t>
            </w:r>
          </w:p>
        </w:tc>
        <w:tc>
          <w:tcPr>
            <w:tcW w:w="1451" w:type="pct"/>
            <w:noWrap/>
            <w:vAlign w:val="center"/>
          </w:tcPr>
          <w:p w14:paraId="5625F6F8" w14:textId="77777777" w:rsidR="008A70BE" w:rsidRPr="00CE568B" w:rsidRDefault="00D04DD8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عضو تیم</w:t>
            </w:r>
          </w:p>
        </w:tc>
        <w:tc>
          <w:tcPr>
            <w:tcW w:w="691" w:type="pct"/>
            <w:vAlign w:val="center"/>
          </w:tcPr>
          <w:p w14:paraId="09807A83" w14:textId="6EC5750B" w:rsidR="008A70BE" w:rsidRPr="00191A64" w:rsidRDefault="00E31D3B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125</w:t>
            </w:r>
          </w:p>
        </w:tc>
        <w:tc>
          <w:tcPr>
            <w:tcW w:w="688" w:type="pct"/>
            <w:vAlign w:val="center"/>
          </w:tcPr>
          <w:p w14:paraId="20E8B514" w14:textId="77777777" w:rsidR="008A70BE" w:rsidRPr="00CE568B" w:rsidRDefault="008A70BE" w:rsidP="002C1B0F">
            <w:pPr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50</w:t>
            </w:r>
          </w:p>
        </w:tc>
      </w:tr>
    </w:tbl>
    <w:p w14:paraId="77F59FC6" w14:textId="77777777" w:rsidR="00522F00" w:rsidRDefault="00522F00" w:rsidP="002C1B0F">
      <w:pPr>
        <w:spacing w:after="0"/>
        <w:jc w:val="distribute"/>
        <w:rPr>
          <w:rFonts w:cs="B Nazanin"/>
          <w:sz w:val="24"/>
          <w:szCs w:val="24"/>
          <w:rtl/>
        </w:rPr>
      </w:pPr>
    </w:p>
    <w:p w14:paraId="24FF5CDA" w14:textId="77777777" w:rsidR="00F16628" w:rsidRDefault="00F16628" w:rsidP="002C1B0F">
      <w:pPr>
        <w:pStyle w:val="Heading1"/>
        <w:rPr>
          <w:rtl/>
        </w:rPr>
      </w:pPr>
      <w:bookmarkStart w:id="6" w:name="_Ref139551358"/>
      <w:r w:rsidRPr="00691395">
        <w:rPr>
          <w:rFonts w:hint="cs"/>
          <w:rtl/>
        </w:rPr>
        <w:t>جدول هزینه‌ها</w:t>
      </w:r>
      <w:bookmarkEnd w:id="6"/>
    </w:p>
    <w:p w14:paraId="7399DCA7" w14:textId="77777777" w:rsidR="00580A07" w:rsidRPr="004000EB" w:rsidRDefault="003D0F3C" w:rsidP="002C1B0F">
      <w:pPr>
        <w:pStyle w:val="NoSpacing"/>
      </w:pPr>
      <w:r w:rsidRPr="004000EB">
        <w:t xml:space="preserve"> </w:t>
      </w:r>
    </w:p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702"/>
        <w:gridCol w:w="1669"/>
        <w:gridCol w:w="4121"/>
        <w:gridCol w:w="676"/>
        <w:gridCol w:w="1342"/>
        <w:gridCol w:w="1260"/>
      </w:tblGrid>
      <w:tr w:rsidR="003D0F3C" w:rsidRPr="00D86FD6" w14:paraId="4AD02DB2" w14:textId="77777777" w:rsidTr="003D0F3C">
        <w:trPr>
          <w:trHeight w:val="288"/>
          <w:jc w:val="center"/>
        </w:trPr>
        <w:tc>
          <w:tcPr>
            <w:tcW w:w="359" w:type="pct"/>
            <w:vAlign w:val="center"/>
          </w:tcPr>
          <w:p w14:paraId="70B2DB1E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854" w:type="pct"/>
            <w:vAlign w:val="center"/>
          </w:tcPr>
          <w:p w14:paraId="188CEFD5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نوع هزینه</w:t>
            </w:r>
          </w:p>
        </w:tc>
        <w:tc>
          <w:tcPr>
            <w:tcW w:w="2109" w:type="pct"/>
            <w:vAlign w:val="center"/>
          </w:tcPr>
          <w:p w14:paraId="71D98170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شرح هزینه</w:t>
            </w:r>
          </w:p>
        </w:tc>
        <w:tc>
          <w:tcPr>
            <w:tcW w:w="346" w:type="pct"/>
            <w:vAlign w:val="center"/>
          </w:tcPr>
          <w:p w14:paraId="40479555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b/>
                <w:bCs/>
                <w:noProof/>
                <w:sz w:val="20"/>
                <w:szCs w:val="20"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مقدار</w:t>
            </w:r>
          </w:p>
        </w:tc>
        <w:tc>
          <w:tcPr>
            <w:tcW w:w="687" w:type="pct"/>
            <w:vAlign w:val="center"/>
          </w:tcPr>
          <w:p w14:paraId="1538AA3C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 xml:space="preserve">هزینه </w:t>
            </w: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واحد</w:t>
            </w: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 xml:space="preserve"> (تومان)</w:t>
            </w:r>
          </w:p>
        </w:tc>
        <w:tc>
          <w:tcPr>
            <w:tcW w:w="645" w:type="pct"/>
            <w:vAlign w:val="center"/>
          </w:tcPr>
          <w:p w14:paraId="39E776CC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هزینه</w:t>
            </w:r>
          </w:p>
          <w:p w14:paraId="7FC53005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(میلیون‌</w:t>
            </w:r>
            <w:r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تومان</w:t>
            </w: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)</w:t>
            </w:r>
          </w:p>
        </w:tc>
      </w:tr>
      <w:tr w:rsidR="00F367EC" w:rsidRPr="00D86FD6" w14:paraId="746FB832" w14:textId="77777777" w:rsidTr="00F367EC">
        <w:trPr>
          <w:trHeight w:val="91"/>
          <w:jc w:val="center"/>
        </w:trPr>
        <w:tc>
          <w:tcPr>
            <w:tcW w:w="359" w:type="pct"/>
            <w:vMerge w:val="restart"/>
            <w:vAlign w:val="center"/>
          </w:tcPr>
          <w:p w14:paraId="2F75E580" w14:textId="77777777" w:rsidR="00F367EC" w:rsidRPr="00D86FD6" w:rsidRDefault="00F367E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854" w:type="pct"/>
            <w:vMerge w:val="restart"/>
            <w:vAlign w:val="center"/>
          </w:tcPr>
          <w:p w14:paraId="58F21F30" w14:textId="77777777" w:rsidR="00F367EC" w:rsidRPr="00D86FD6" w:rsidRDefault="00F367E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هزینه </w:t>
            </w: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نیروی انسانی</w:t>
            </w:r>
          </w:p>
        </w:tc>
        <w:tc>
          <w:tcPr>
            <w:tcW w:w="2109" w:type="pct"/>
            <w:vAlign w:val="center"/>
          </w:tcPr>
          <w:p w14:paraId="5BA35D69" w14:textId="77777777" w:rsidR="00F367EC" w:rsidRPr="00D86FD6" w:rsidRDefault="00F367E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تیم مجری</w:t>
            </w:r>
          </w:p>
        </w:tc>
        <w:tc>
          <w:tcPr>
            <w:tcW w:w="346" w:type="pct"/>
            <w:vAlign w:val="center"/>
          </w:tcPr>
          <w:p w14:paraId="25437158" w14:textId="019F37BF" w:rsidR="00F367EC" w:rsidRPr="00D86FD6" w:rsidRDefault="00E31D3B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1500</w:t>
            </w:r>
          </w:p>
        </w:tc>
        <w:tc>
          <w:tcPr>
            <w:tcW w:w="687" w:type="pct"/>
            <w:vAlign w:val="center"/>
          </w:tcPr>
          <w:p w14:paraId="275FFB89" w14:textId="7753917C" w:rsidR="00F367EC" w:rsidRPr="00D86FD6" w:rsidRDefault="00E31D3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</w:t>
            </w:r>
          </w:p>
        </w:tc>
        <w:tc>
          <w:tcPr>
            <w:tcW w:w="645" w:type="pct"/>
            <w:vAlign w:val="center"/>
          </w:tcPr>
          <w:p w14:paraId="284183F3" w14:textId="3358110A" w:rsidR="00F367EC" w:rsidRPr="00D86FD6" w:rsidRDefault="00B51E1A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</w:t>
            </w:r>
            <w:r w:rsidR="00E31D3B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</w:tr>
      <w:tr w:rsidR="003D0F3C" w:rsidRPr="00D86FD6" w14:paraId="2EFB613E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7CFA5BD5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2BA1FC62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005BF4C7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62CA1A1B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7E587744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22E464CA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D0F3C" w:rsidRPr="00D86FD6" w14:paraId="328DF1E8" w14:textId="77777777" w:rsidTr="003D0F3C">
        <w:trPr>
          <w:trHeight w:val="288"/>
          <w:jc w:val="center"/>
        </w:trPr>
        <w:tc>
          <w:tcPr>
            <w:tcW w:w="359" w:type="pct"/>
            <w:vMerge w:val="restart"/>
            <w:vAlign w:val="center"/>
          </w:tcPr>
          <w:p w14:paraId="7CCE426A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854" w:type="pct"/>
            <w:vMerge w:val="restart"/>
            <w:vAlign w:val="center"/>
          </w:tcPr>
          <w:p w14:paraId="0FD6D3DF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اقلام مصرفی</w:t>
            </w:r>
          </w:p>
        </w:tc>
        <w:tc>
          <w:tcPr>
            <w:tcW w:w="2109" w:type="pct"/>
            <w:vAlign w:val="center"/>
          </w:tcPr>
          <w:p w14:paraId="3F8AD320" w14:textId="70D937CE" w:rsidR="003D0F3C" w:rsidRPr="00D86FD6" w:rsidRDefault="00B51E1A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اشتراک </w:t>
            </w:r>
            <w:r w:rsidR="00E00E84">
              <w:rPr>
                <w:rFonts w:cs="B Nazanin" w:hint="cs"/>
                <w:noProof/>
                <w:sz w:val="20"/>
                <w:szCs w:val="20"/>
                <w:rtl/>
              </w:rPr>
              <w:t>سخت افزار گرافیکی ابری</w:t>
            </w:r>
            <w:r w:rsidR="00D170B3">
              <w:rPr>
                <w:rFonts w:cs="B Nazanin" w:hint="cs"/>
                <w:noProof/>
                <w:sz w:val="20"/>
                <w:szCs w:val="20"/>
                <w:rtl/>
              </w:rPr>
              <w:t xml:space="preserve"> </w:t>
            </w:r>
            <w:r w:rsidR="00D170B3">
              <w:rPr>
                <w:rFonts w:cs="B Nazanin"/>
                <w:noProof/>
                <w:sz w:val="20"/>
                <w:szCs w:val="20"/>
              </w:rPr>
              <w:t>colab</w:t>
            </w:r>
          </w:p>
        </w:tc>
        <w:tc>
          <w:tcPr>
            <w:tcW w:w="346" w:type="pct"/>
            <w:vAlign w:val="center"/>
          </w:tcPr>
          <w:p w14:paraId="4BD2468B" w14:textId="77777777" w:rsidR="003D0F3C" w:rsidRPr="00D86FD6" w:rsidRDefault="00B5196B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6</w:t>
            </w:r>
          </w:p>
        </w:tc>
        <w:tc>
          <w:tcPr>
            <w:tcW w:w="687" w:type="pct"/>
            <w:vAlign w:val="center"/>
          </w:tcPr>
          <w:p w14:paraId="5CE92D1E" w14:textId="77777777" w:rsidR="003D0F3C" w:rsidRPr="00D86FD6" w:rsidRDefault="00B5196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2200000</w:t>
            </w:r>
          </w:p>
        </w:tc>
        <w:tc>
          <w:tcPr>
            <w:tcW w:w="645" w:type="pct"/>
            <w:vAlign w:val="center"/>
          </w:tcPr>
          <w:p w14:paraId="7874C3F1" w14:textId="77777777" w:rsidR="003D0F3C" w:rsidRPr="00D86FD6" w:rsidRDefault="00B5196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13.2</w:t>
            </w:r>
          </w:p>
        </w:tc>
      </w:tr>
      <w:tr w:rsidR="003D0F3C" w:rsidRPr="00D86FD6" w14:paraId="4AEAB918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0A8626C7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578A5D6F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22F4D8D" w14:textId="7828032A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1BBF1F73" w14:textId="645DA8F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0E2630C2" w14:textId="12D7301E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6A293BDF" w14:textId="65EB66E4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D0F3C" w:rsidRPr="00D86FD6" w14:paraId="49FA7CFB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29CBBAD1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07CAA963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04D0FD0E" w14:textId="19F7318A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6088BD81" w14:textId="0067676B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78DAD946" w14:textId="6A37F964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7ECE4358" w14:textId="320E50A1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D0F3C" w:rsidRPr="00D86FD6" w14:paraId="366B76E1" w14:textId="77777777" w:rsidTr="003D0F3C">
        <w:trPr>
          <w:trHeight w:val="288"/>
          <w:jc w:val="center"/>
        </w:trPr>
        <w:tc>
          <w:tcPr>
            <w:tcW w:w="359" w:type="pct"/>
            <w:vMerge w:val="restart"/>
            <w:vAlign w:val="center"/>
          </w:tcPr>
          <w:p w14:paraId="29998652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854" w:type="pct"/>
            <w:vMerge w:val="restart"/>
            <w:vAlign w:val="center"/>
          </w:tcPr>
          <w:p w14:paraId="01C2C92A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هزینه‌های جانبی</w:t>
            </w:r>
          </w:p>
        </w:tc>
        <w:tc>
          <w:tcPr>
            <w:tcW w:w="2109" w:type="pct"/>
            <w:vAlign w:val="center"/>
          </w:tcPr>
          <w:p w14:paraId="28AC0DC7" w14:textId="71296630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 w:hint="cs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>
              <w:rPr>
                <w:rFonts w:cs="B Nazanin"/>
                <w:noProof/>
                <w:sz w:val="20"/>
                <w:szCs w:val="20"/>
              </w:rPr>
              <w:t>Fast API</w:t>
            </w:r>
            <w:r w:rsidR="004A2B7B">
              <w:rPr>
                <w:rFonts w:cs="B Nazanin"/>
                <w:noProof/>
                <w:sz w:val="20"/>
                <w:szCs w:val="20"/>
              </w:rPr>
              <w:t xml:space="preserve"> </w:t>
            </w:r>
            <w:r w:rsidR="004A2B7B">
              <w:rPr>
                <w:rFonts w:cs="B Nazanin" w:hint="cs"/>
                <w:noProof/>
                <w:sz w:val="20"/>
                <w:szCs w:val="20"/>
                <w:rtl/>
              </w:rPr>
              <w:t xml:space="preserve"> مکتب خونه علی بیگدلی</w:t>
            </w:r>
          </w:p>
        </w:tc>
        <w:tc>
          <w:tcPr>
            <w:tcW w:w="346" w:type="pct"/>
            <w:vAlign w:val="center"/>
          </w:tcPr>
          <w:p w14:paraId="6B9943A4" w14:textId="0E88780A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/>
                <w:noProof/>
                <w:sz w:val="20"/>
                <w:szCs w:val="20"/>
              </w:rPr>
              <w:t>2</w:t>
            </w:r>
          </w:p>
        </w:tc>
        <w:tc>
          <w:tcPr>
            <w:tcW w:w="687" w:type="pct"/>
            <w:vAlign w:val="center"/>
          </w:tcPr>
          <w:p w14:paraId="71C4CBD5" w14:textId="76AB09F7" w:rsidR="003D0F3C" w:rsidRPr="00D86FD6" w:rsidRDefault="004A2B7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</w:t>
            </w:r>
            <w:r w:rsidR="00D170B3">
              <w:rPr>
                <w:rFonts w:cs="B Nazanin" w:hint="cs"/>
                <w:sz w:val="20"/>
                <w:szCs w:val="20"/>
                <w:rtl/>
              </w:rPr>
              <w:t>00</w:t>
            </w:r>
            <w:r>
              <w:rPr>
                <w:rFonts w:cs="B Nazanin" w:hint="cs"/>
                <w:sz w:val="20"/>
                <w:szCs w:val="20"/>
                <w:rtl/>
              </w:rPr>
              <w:t>000</w:t>
            </w:r>
          </w:p>
        </w:tc>
        <w:tc>
          <w:tcPr>
            <w:tcW w:w="645" w:type="pct"/>
            <w:vAlign w:val="center"/>
          </w:tcPr>
          <w:p w14:paraId="25CCA1E4" w14:textId="5F2AF064" w:rsidR="003D0F3C" w:rsidRPr="00D86FD6" w:rsidRDefault="00D170B3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</w:tr>
      <w:tr w:rsidR="003D0F3C" w:rsidRPr="00D86FD6" w14:paraId="6BBABA65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53BC616A" w14:textId="77777777" w:rsidR="003D0F3C" w:rsidRPr="00D86FD6" w:rsidRDefault="003D0F3C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7CF20AE0" w14:textId="77777777" w:rsidR="003D0F3C" w:rsidRPr="00D86FD6" w:rsidRDefault="003D0F3C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6C983EBD" w14:textId="0122EB39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 w:hint="cs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>
              <w:rPr>
                <w:rFonts w:cs="B Nazanin"/>
                <w:noProof/>
                <w:sz w:val="20"/>
                <w:szCs w:val="20"/>
              </w:rPr>
              <w:t>React.js</w:t>
            </w:r>
            <w:r w:rsidR="0062289B">
              <w:rPr>
                <w:rFonts w:cs="B Nazanin"/>
                <w:noProof/>
                <w:sz w:val="20"/>
                <w:szCs w:val="20"/>
              </w:rPr>
              <w:t xml:space="preserve"> </w:t>
            </w:r>
            <w:r w:rsidR="0062289B">
              <w:rPr>
                <w:rFonts w:cs="B Nazanin" w:hint="cs"/>
                <w:noProof/>
                <w:sz w:val="20"/>
                <w:szCs w:val="20"/>
                <w:rtl/>
              </w:rPr>
              <w:t xml:space="preserve"> مکتب خونه احسان گازار</w:t>
            </w:r>
          </w:p>
        </w:tc>
        <w:tc>
          <w:tcPr>
            <w:tcW w:w="346" w:type="pct"/>
            <w:vAlign w:val="center"/>
          </w:tcPr>
          <w:p w14:paraId="27ABD32B" w14:textId="48BFBF68" w:rsidR="003D0F3C" w:rsidRPr="00D86FD6" w:rsidRDefault="00345F94" w:rsidP="002C1B0F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/>
                <w:noProof/>
                <w:sz w:val="20"/>
                <w:szCs w:val="20"/>
              </w:rPr>
              <w:t>2</w:t>
            </w:r>
          </w:p>
        </w:tc>
        <w:tc>
          <w:tcPr>
            <w:tcW w:w="687" w:type="pct"/>
            <w:vAlign w:val="center"/>
          </w:tcPr>
          <w:p w14:paraId="05D0F1DD" w14:textId="7FDBF1C5" w:rsidR="003D0F3C" w:rsidRPr="00D86FD6" w:rsidRDefault="0062289B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</w:t>
            </w:r>
            <w:r w:rsidR="00D170B3">
              <w:rPr>
                <w:rFonts w:cs="B Nazanin" w:hint="cs"/>
                <w:sz w:val="20"/>
                <w:szCs w:val="20"/>
                <w:rtl/>
              </w:rPr>
              <w:t>600</w:t>
            </w:r>
            <w:r>
              <w:rPr>
                <w:rFonts w:cs="B Nazanin" w:hint="cs"/>
                <w:sz w:val="20"/>
                <w:szCs w:val="20"/>
                <w:rtl/>
              </w:rPr>
              <w:t>000</w:t>
            </w:r>
          </w:p>
        </w:tc>
        <w:tc>
          <w:tcPr>
            <w:tcW w:w="645" w:type="pct"/>
            <w:vAlign w:val="center"/>
          </w:tcPr>
          <w:p w14:paraId="3BDB6B93" w14:textId="5B45EBD8" w:rsidR="003D0F3C" w:rsidRPr="00D86FD6" w:rsidRDefault="00D170B3" w:rsidP="002C1B0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3.2</w:t>
            </w:r>
          </w:p>
        </w:tc>
      </w:tr>
      <w:tr w:rsidR="00345F94" w:rsidRPr="00D86FD6" w14:paraId="06BC571A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6ECC6EA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33BD35DD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CC8203F" w14:textId="70DF6BD2" w:rsidR="00345F94" w:rsidRDefault="00345F94" w:rsidP="00D170B3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 w:rsidRPr="00D170B3">
              <w:rPr>
                <w:rFonts w:ascii="Times New Roman" w:eastAsia="Times New Roman" w:hAnsi="Times New Roman" w:cs="B Nazanin"/>
                <w:sz w:val="20"/>
                <w:szCs w:val="20"/>
              </w:rPr>
              <w:t>Pillow</w:t>
            </w:r>
            <w:r w:rsidR="00D170B3" w:rsidRPr="00D170B3">
              <w:rPr>
                <w:rFonts w:ascii="Times New Roman" w:eastAsia="Times New Roman" w:hAnsi="Times New Roman" w:cs="B Nazanin" w:hint="cs"/>
                <w:sz w:val="20"/>
                <w:szCs w:val="20"/>
                <w:rtl/>
              </w:rPr>
              <w:t xml:space="preserve"> مکتب خونه </w:t>
            </w:r>
            <w:r w:rsidR="00D170B3" w:rsidRPr="00D170B3">
              <w:rPr>
                <w:rFonts w:ascii="Times New Roman" w:eastAsia="Times New Roman" w:hAnsi="Times New Roman" w:cs="B Nazanin"/>
                <w:sz w:val="20"/>
                <w:szCs w:val="20"/>
                <w:rtl/>
              </w:rPr>
              <w:t>مهتا شکرالهی</w:t>
            </w:r>
          </w:p>
        </w:tc>
        <w:tc>
          <w:tcPr>
            <w:tcW w:w="346" w:type="pct"/>
            <w:vAlign w:val="center"/>
          </w:tcPr>
          <w:p w14:paraId="2489FD3C" w14:textId="6DAD842C" w:rsidR="00345F94" w:rsidRDefault="00A52F53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  <w:r>
              <w:rPr>
                <w:rFonts w:cs="B Nazanin"/>
                <w:noProof/>
                <w:sz w:val="20"/>
                <w:szCs w:val="20"/>
              </w:rPr>
              <w:t>2</w:t>
            </w:r>
          </w:p>
        </w:tc>
        <w:tc>
          <w:tcPr>
            <w:tcW w:w="687" w:type="pct"/>
            <w:vAlign w:val="center"/>
          </w:tcPr>
          <w:p w14:paraId="5CC4B372" w14:textId="01BA6FC2" w:rsidR="00345F94" w:rsidRPr="00D86FD6" w:rsidRDefault="00D170B3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300000</w:t>
            </w:r>
          </w:p>
        </w:tc>
        <w:tc>
          <w:tcPr>
            <w:tcW w:w="645" w:type="pct"/>
            <w:vAlign w:val="center"/>
          </w:tcPr>
          <w:p w14:paraId="012515A7" w14:textId="2524E555" w:rsidR="00345F94" w:rsidRPr="00D86FD6" w:rsidRDefault="00D170B3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0.6</w:t>
            </w:r>
          </w:p>
        </w:tc>
      </w:tr>
      <w:tr w:rsidR="00345F94" w:rsidRPr="00D86FD6" w14:paraId="066F3BDD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758DA648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56310015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30DCFD12" w14:textId="245D4FE9" w:rsidR="00345F94" w:rsidRPr="00D86FD6" w:rsidRDefault="00345F94" w:rsidP="0062289B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 xml:space="preserve">دوره آموزش </w:t>
            </w:r>
            <w:r>
              <w:rPr>
                <w:rFonts w:cs="B Nazanin" w:hint="cs"/>
                <w:sz w:val="20"/>
                <w:szCs w:val="20"/>
                <w:rtl/>
              </w:rPr>
              <w:t>Docker</w:t>
            </w:r>
            <w:r w:rsidR="004A2B7B">
              <w:rPr>
                <w:rFonts w:cs="B Nazanin" w:hint="cs"/>
                <w:sz w:val="20"/>
                <w:szCs w:val="20"/>
                <w:rtl/>
              </w:rPr>
              <w:t xml:space="preserve"> مکتب خونه  </w:t>
            </w:r>
            <w:r w:rsidR="0062289B" w:rsidRPr="00D170B3">
              <w:rPr>
                <w:rFonts w:cs="B Nazanin"/>
                <w:sz w:val="20"/>
                <w:szCs w:val="20"/>
              </w:rPr>
              <w:t>Jose Portilla</w:t>
            </w:r>
          </w:p>
        </w:tc>
        <w:tc>
          <w:tcPr>
            <w:tcW w:w="346" w:type="pct"/>
            <w:vAlign w:val="center"/>
          </w:tcPr>
          <w:p w14:paraId="28E57468" w14:textId="34B479E8" w:rsidR="00345F94" w:rsidRPr="00D86FD6" w:rsidRDefault="00A52F53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/>
                <w:noProof/>
                <w:sz w:val="20"/>
                <w:szCs w:val="20"/>
              </w:rPr>
              <w:t>2</w:t>
            </w:r>
          </w:p>
        </w:tc>
        <w:tc>
          <w:tcPr>
            <w:tcW w:w="687" w:type="pct"/>
            <w:vAlign w:val="center"/>
          </w:tcPr>
          <w:p w14:paraId="05AF7D98" w14:textId="196CEE8F" w:rsidR="00345F94" w:rsidRPr="00D86FD6" w:rsidRDefault="00D170B3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1500000</w:t>
            </w:r>
          </w:p>
        </w:tc>
        <w:tc>
          <w:tcPr>
            <w:tcW w:w="645" w:type="pct"/>
            <w:vAlign w:val="center"/>
          </w:tcPr>
          <w:p w14:paraId="3871F275" w14:textId="7F148E4B" w:rsidR="00345F94" w:rsidRPr="00D86FD6" w:rsidRDefault="00D170B3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</w:tr>
      <w:tr w:rsidR="00345F94" w:rsidRPr="00D86FD6" w14:paraId="0615251E" w14:textId="77777777" w:rsidTr="003D0F3C">
        <w:trPr>
          <w:trHeight w:val="288"/>
          <w:jc w:val="center"/>
        </w:trPr>
        <w:tc>
          <w:tcPr>
            <w:tcW w:w="359" w:type="pct"/>
            <w:vMerge w:val="restart"/>
            <w:vAlign w:val="center"/>
          </w:tcPr>
          <w:p w14:paraId="74583A17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854" w:type="pct"/>
            <w:vMerge w:val="restart"/>
            <w:vAlign w:val="center"/>
          </w:tcPr>
          <w:p w14:paraId="77B97605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D86FD6">
              <w:rPr>
                <w:rFonts w:cs="B Nazanin" w:hint="cs"/>
                <w:noProof/>
                <w:sz w:val="20"/>
                <w:szCs w:val="20"/>
                <w:rtl/>
              </w:rPr>
              <w:t>اقلام سرمایه‌ای</w:t>
            </w:r>
          </w:p>
        </w:tc>
        <w:tc>
          <w:tcPr>
            <w:tcW w:w="2109" w:type="pct"/>
            <w:vAlign w:val="center"/>
          </w:tcPr>
          <w:p w14:paraId="20F18CCA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6DB2D54E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00AE0CD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302E94F4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006B76B5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743DB205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7DE36243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173D90EA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2FED1C21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365CDD87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23AB5F15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5FD1DD8A" w14:textId="77777777" w:rsidTr="003D0F3C">
        <w:trPr>
          <w:trHeight w:val="288"/>
          <w:jc w:val="center"/>
        </w:trPr>
        <w:tc>
          <w:tcPr>
            <w:tcW w:w="359" w:type="pct"/>
            <w:vMerge/>
            <w:vAlign w:val="center"/>
          </w:tcPr>
          <w:p w14:paraId="35B5BB9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17E9A443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94F6392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75ABD1F2" w14:textId="77777777" w:rsidR="00345F94" w:rsidRPr="00D86FD6" w:rsidRDefault="00345F94" w:rsidP="00345F94">
            <w:pPr>
              <w:tabs>
                <w:tab w:val="right" w:pos="767"/>
              </w:tabs>
              <w:spacing w:after="0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5BA21F22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5" w:type="pct"/>
            <w:vAlign w:val="center"/>
          </w:tcPr>
          <w:p w14:paraId="75913CAE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345F94" w:rsidRPr="00D86FD6" w14:paraId="52486762" w14:textId="77777777" w:rsidTr="003D0F3C">
        <w:trPr>
          <w:trHeight w:val="288"/>
          <w:jc w:val="center"/>
        </w:trPr>
        <w:tc>
          <w:tcPr>
            <w:tcW w:w="4355" w:type="pct"/>
            <w:gridSpan w:val="5"/>
            <w:vAlign w:val="center"/>
          </w:tcPr>
          <w:p w14:paraId="112CDA91" w14:textId="77777777" w:rsidR="00345F94" w:rsidRPr="00D86FD6" w:rsidRDefault="00345F94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D86FD6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مجموع:</w:t>
            </w:r>
          </w:p>
        </w:tc>
        <w:tc>
          <w:tcPr>
            <w:tcW w:w="645" w:type="pct"/>
            <w:vAlign w:val="center"/>
          </w:tcPr>
          <w:p w14:paraId="00C9A194" w14:textId="16CA9EB5" w:rsidR="00345F94" w:rsidRPr="00D86FD6" w:rsidRDefault="00000000" w:rsidP="00345F94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b/>
                  <w:bCs/>
                  <w:sz w:val="20"/>
                  <w:szCs w:val="20"/>
                  <w:rtl/>
                </w:rPr>
                <w:alias w:val="Subject"/>
                <w:tag w:val=""/>
                <w:id w:val="-1965340701"/>
                <w:placeholder>
                  <w:docPart w:val="83D119E61DAE4317B9AF792C6EE1E4DF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345F94">
                  <w:rPr>
                    <w:rFonts w:cs="B Nazanin" w:hint="cs"/>
                    <w:b/>
                    <w:bCs/>
                    <w:sz w:val="20"/>
                    <w:szCs w:val="20"/>
                    <w:rtl/>
                  </w:rPr>
                  <w:t>70</w:t>
                </w:r>
              </w:sdtContent>
            </w:sdt>
          </w:p>
        </w:tc>
      </w:tr>
    </w:tbl>
    <w:p w14:paraId="3EB2F26B" w14:textId="77777777" w:rsidR="00F16628" w:rsidRPr="002B2873" w:rsidRDefault="00F16628" w:rsidP="002C1B0F">
      <w:pPr>
        <w:pStyle w:val="ListParagraph"/>
        <w:spacing w:after="0"/>
        <w:ind w:left="386"/>
        <w:jc w:val="lowKashida"/>
        <w:rPr>
          <w:rFonts w:cs="B Nazanin"/>
          <w:sz w:val="24"/>
          <w:szCs w:val="24"/>
          <w:rtl/>
        </w:rPr>
      </w:pPr>
    </w:p>
    <w:p w14:paraId="720AD3AD" w14:textId="77777777" w:rsidR="00B70A93" w:rsidRPr="00D86FD6" w:rsidRDefault="00B70A93" w:rsidP="002C1B0F">
      <w:pPr>
        <w:pStyle w:val="Heading1"/>
      </w:pPr>
      <w:bookmarkStart w:id="7" w:name="_Ref66102737"/>
      <w:r w:rsidRPr="00D86FD6">
        <w:rPr>
          <w:rFonts w:hint="cs"/>
          <w:rtl/>
        </w:rPr>
        <w:t>گام‌نمای زمانی پروژه</w:t>
      </w:r>
      <w:bookmarkEnd w:id="7"/>
    </w:p>
    <w:p w14:paraId="246787C4" w14:textId="77777777" w:rsidR="00333292" w:rsidRDefault="00333292" w:rsidP="002C1B0F">
      <w:pPr>
        <w:pStyle w:val="NoSpacing"/>
        <w:rPr>
          <w:rtl/>
        </w:rPr>
      </w:pP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"/>
        <w:gridCol w:w="4401"/>
        <w:gridCol w:w="531"/>
        <w:gridCol w:w="178"/>
        <w:gridCol w:w="178"/>
        <w:gridCol w:w="178"/>
        <w:gridCol w:w="178"/>
        <w:gridCol w:w="178"/>
        <w:gridCol w:w="184"/>
        <w:gridCol w:w="184"/>
        <w:gridCol w:w="184"/>
        <w:gridCol w:w="184"/>
        <w:gridCol w:w="213"/>
        <w:gridCol w:w="213"/>
        <w:gridCol w:w="256"/>
        <w:gridCol w:w="1116"/>
        <w:gridCol w:w="981"/>
      </w:tblGrid>
      <w:tr w:rsidR="00D83E3D" w:rsidRPr="00691395" w14:paraId="7D18763F" w14:textId="77777777" w:rsidTr="00C67D6A">
        <w:trPr>
          <w:trHeight w:val="288"/>
          <w:jc w:val="center"/>
        </w:trPr>
        <w:tc>
          <w:tcPr>
            <w:tcW w:w="222" w:type="pct"/>
            <w:vMerge w:val="restart"/>
            <w:vAlign w:val="center"/>
          </w:tcPr>
          <w:p w14:paraId="32D01DAE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253" w:type="pct"/>
            <w:vMerge w:val="restart"/>
            <w:vAlign w:val="center"/>
          </w:tcPr>
          <w:p w14:paraId="750F6DE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عنوان </w:t>
            </w:r>
            <w:r w:rsidR="00F7005D">
              <w:rPr>
                <w:rFonts w:cs="B Nazanin" w:hint="cs"/>
                <w:b/>
                <w:bCs/>
                <w:sz w:val="20"/>
                <w:szCs w:val="20"/>
                <w:rtl/>
              </w:rPr>
              <w:t>فعالیت</w:t>
            </w: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اصلي</w:t>
            </w:r>
          </w:p>
        </w:tc>
        <w:tc>
          <w:tcPr>
            <w:tcW w:w="272" w:type="pct"/>
            <w:vMerge w:val="restart"/>
            <w:vAlign w:val="center"/>
          </w:tcPr>
          <w:p w14:paraId="6BF7507D" w14:textId="77777777" w:rsidR="00D83E3D" w:rsidRPr="00691395" w:rsidRDefault="00457522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حجم فعالیت</w:t>
            </w:r>
          </w:p>
        </w:tc>
        <w:tc>
          <w:tcPr>
            <w:tcW w:w="1180" w:type="pct"/>
            <w:gridSpan w:val="12"/>
            <w:vAlign w:val="center"/>
          </w:tcPr>
          <w:p w14:paraId="09D7C014" w14:textId="77777777" w:rsidR="00D83E3D" w:rsidRPr="00691395" w:rsidRDefault="00FB1640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مدت‌زمان</w:t>
            </w:r>
            <w:r w:rsidR="00D83E3D"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(ماه)</w:t>
            </w:r>
          </w:p>
        </w:tc>
        <w:tc>
          <w:tcPr>
            <w:tcW w:w="571" w:type="pct"/>
            <w:vMerge w:val="restart"/>
            <w:vAlign w:val="center"/>
          </w:tcPr>
          <w:p w14:paraId="34F06BB3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هزینه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گام</w:t>
            </w:r>
          </w:p>
          <w:p w14:paraId="066080DB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(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میلیون‌</w:t>
            </w:r>
            <w:r w:rsidR="006D70C6">
              <w:rPr>
                <w:rFonts w:cs="B Nazanin" w:hint="cs"/>
                <w:b/>
                <w:bCs/>
                <w:sz w:val="20"/>
                <w:szCs w:val="20"/>
                <w:rtl/>
              </w:rPr>
              <w:t>تومان</w:t>
            </w: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502" w:type="pct"/>
            <w:vMerge w:val="restart"/>
            <w:vAlign w:val="center"/>
          </w:tcPr>
          <w:p w14:paraId="3F3C0855" w14:textId="77777777" w:rsidR="00D83E3D" w:rsidRPr="00691395" w:rsidRDefault="00D83E3D" w:rsidP="002C1B0F">
            <w:pPr>
              <w:bidi w:val="0"/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درصد وزني فعاليت</w:t>
            </w:r>
          </w:p>
        </w:tc>
      </w:tr>
      <w:tr w:rsidR="00D83E3D" w:rsidRPr="00691395" w14:paraId="5FB425AC" w14:textId="77777777" w:rsidTr="00C67D6A">
        <w:trPr>
          <w:trHeight w:val="288"/>
          <w:jc w:val="center"/>
        </w:trPr>
        <w:tc>
          <w:tcPr>
            <w:tcW w:w="222" w:type="pct"/>
            <w:vMerge/>
            <w:vAlign w:val="center"/>
          </w:tcPr>
          <w:p w14:paraId="2E7D592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53" w:type="pct"/>
            <w:vMerge/>
            <w:vAlign w:val="center"/>
          </w:tcPr>
          <w:p w14:paraId="19D125C6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2" w:type="pct"/>
            <w:vMerge/>
          </w:tcPr>
          <w:p w14:paraId="07A2EE28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" w:type="pct"/>
            <w:vAlign w:val="center"/>
          </w:tcPr>
          <w:p w14:paraId="1097241D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91" w:type="pct"/>
            <w:vAlign w:val="center"/>
          </w:tcPr>
          <w:p w14:paraId="11512D20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1" w:type="pct"/>
            <w:vAlign w:val="center"/>
          </w:tcPr>
          <w:p w14:paraId="723CEE20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1" w:type="pct"/>
            <w:vAlign w:val="center"/>
          </w:tcPr>
          <w:p w14:paraId="26884919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1" w:type="pct"/>
            <w:vAlign w:val="center"/>
          </w:tcPr>
          <w:p w14:paraId="55690724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4" w:type="pct"/>
            <w:vAlign w:val="center"/>
          </w:tcPr>
          <w:p w14:paraId="3943DFB9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4" w:type="pct"/>
            <w:vAlign w:val="center"/>
          </w:tcPr>
          <w:p w14:paraId="7BEA8868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4" w:type="pct"/>
            <w:vAlign w:val="center"/>
          </w:tcPr>
          <w:p w14:paraId="6F7FF39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94" w:type="pct"/>
            <w:vAlign w:val="center"/>
          </w:tcPr>
          <w:p w14:paraId="1AAFF033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109" w:type="pct"/>
            <w:vAlign w:val="center"/>
          </w:tcPr>
          <w:p w14:paraId="6A9E8501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109" w:type="pct"/>
            <w:vAlign w:val="center"/>
          </w:tcPr>
          <w:p w14:paraId="5E616535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130" w:type="pct"/>
            <w:vAlign w:val="center"/>
          </w:tcPr>
          <w:p w14:paraId="59748708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71" w:type="pct"/>
            <w:vMerge/>
          </w:tcPr>
          <w:p w14:paraId="666D2382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2" w:type="pct"/>
            <w:vMerge/>
          </w:tcPr>
          <w:p w14:paraId="03F817C2" w14:textId="77777777" w:rsidR="00D83E3D" w:rsidRPr="00691395" w:rsidRDefault="00D83E3D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</w:tr>
      <w:tr w:rsidR="00C67D6A" w:rsidRPr="00691395" w14:paraId="06949FDD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1D161A2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253" w:type="pct"/>
            <w:vAlign w:val="center"/>
          </w:tcPr>
          <w:p w14:paraId="73F69F90" w14:textId="5D94A06A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امکان‌سنجی و تدوین نیازمندی‌های فنی سامانه</w:t>
            </w:r>
          </w:p>
        </w:tc>
        <w:tc>
          <w:tcPr>
            <w:tcW w:w="272" w:type="pct"/>
            <w:vAlign w:val="center"/>
          </w:tcPr>
          <w:p w14:paraId="57543D24" w14:textId="4B7296FF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  <w:tc>
          <w:tcPr>
            <w:tcW w:w="91" w:type="pct"/>
            <w:shd w:val="clear" w:color="auto" w:fill="92D050"/>
            <w:vAlign w:val="center"/>
          </w:tcPr>
          <w:p w14:paraId="55BA623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A56FDD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265633B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540A0BC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2072C28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6D9CE0A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664127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824E29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7A160E7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B35502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0751DF0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6AE62C7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1B43D288" w14:textId="19B94EC2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4.5</w:t>
            </w:r>
          </w:p>
        </w:tc>
        <w:tc>
          <w:tcPr>
            <w:tcW w:w="502" w:type="pct"/>
          </w:tcPr>
          <w:p w14:paraId="13F0590A" w14:textId="6415E754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C67D6A" w:rsidRPr="00691395" w14:paraId="3E9244BB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0EC5A2D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2253" w:type="pct"/>
            <w:vAlign w:val="center"/>
          </w:tcPr>
          <w:p w14:paraId="4F053633" w14:textId="29DAEC4F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گردآوری و آماده‌سازی داده‌های آزمایشی فارسی</w:t>
            </w:r>
          </w:p>
        </w:tc>
        <w:tc>
          <w:tcPr>
            <w:tcW w:w="272" w:type="pct"/>
            <w:vAlign w:val="center"/>
          </w:tcPr>
          <w:p w14:paraId="15FD146D" w14:textId="0617960C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250</w:t>
            </w:r>
          </w:p>
        </w:tc>
        <w:tc>
          <w:tcPr>
            <w:tcW w:w="91" w:type="pct"/>
            <w:shd w:val="clear" w:color="auto" w:fill="92D050"/>
            <w:vAlign w:val="center"/>
          </w:tcPr>
          <w:p w14:paraId="2905618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4E7B604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E2903F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36891C54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45108C0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26D87CE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5A3D532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7DAC152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4DB52B8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A548FB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591A7B5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67FA3E86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063D81EF" w14:textId="444E1463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7.5</w:t>
            </w:r>
          </w:p>
        </w:tc>
        <w:tc>
          <w:tcPr>
            <w:tcW w:w="502" w:type="pct"/>
          </w:tcPr>
          <w:p w14:paraId="00AE6CD8" w14:textId="55AF6CF8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</w:tr>
      <w:tr w:rsidR="00C67D6A" w:rsidRPr="00691395" w14:paraId="5CA320C4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0C637E7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2253" w:type="pct"/>
            <w:vAlign w:val="center"/>
          </w:tcPr>
          <w:p w14:paraId="5FF894CB" w14:textId="4EA85875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خط لوله پردازش تصویر و زبان (Vision-Language Pipeline)</w:t>
            </w:r>
          </w:p>
        </w:tc>
        <w:tc>
          <w:tcPr>
            <w:tcW w:w="272" w:type="pct"/>
            <w:vAlign w:val="center"/>
          </w:tcPr>
          <w:p w14:paraId="5E711499" w14:textId="51E402EE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  <w:tc>
          <w:tcPr>
            <w:tcW w:w="91" w:type="pct"/>
            <w:vAlign w:val="center"/>
          </w:tcPr>
          <w:p w14:paraId="33301E2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58019F9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5153A956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1194276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7BB8681E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6C7F2E9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662B8C6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FB6501E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002C5CAE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40EC212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DC0B9E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25A78D0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27DA50C3" w14:textId="22852035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20</w:t>
            </w:r>
          </w:p>
        </w:tc>
        <w:tc>
          <w:tcPr>
            <w:tcW w:w="502" w:type="pct"/>
          </w:tcPr>
          <w:p w14:paraId="7D590F0B" w14:textId="46BE4010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</w:tr>
      <w:tr w:rsidR="00C67D6A" w:rsidRPr="00691395" w14:paraId="7FA80333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792CDE2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2253" w:type="pct"/>
            <w:vAlign w:val="center"/>
          </w:tcPr>
          <w:p w14:paraId="4952C3E0" w14:textId="2B565E77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وب‌سرویس بک‌اند (FastAPI)</w:t>
            </w:r>
          </w:p>
        </w:tc>
        <w:tc>
          <w:tcPr>
            <w:tcW w:w="272" w:type="pct"/>
            <w:vAlign w:val="center"/>
          </w:tcPr>
          <w:p w14:paraId="0731363B" w14:textId="3351439F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300</w:t>
            </w:r>
          </w:p>
        </w:tc>
        <w:tc>
          <w:tcPr>
            <w:tcW w:w="91" w:type="pct"/>
            <w:vAlign w:val="center"/>
          </w:tcPr>
          <w:p w14:paraId="05FA1E5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76AF68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0D815E3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3708E39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B0ED4E4" w14:textId="77777777" w:rsidR="00C67D6A" w:rsidRPr="00691395" w:rsidRDefault="00C67D6A" w:rsidP="002C1B0F">
            <w:pPr>
              <w:spacing w:after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330A16E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auto"/>
            </w:tcBorders>
          </w:tcPr>
          <w:p w14:paraId="251D814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77F6113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5FFEF5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68E57B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0DC6EEC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23C31B1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0EF3102F" w14:textId="288D3D8A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</w:t>
            </w:r>
          </w:p>
        </w:tc>
        <w:tc>
          <w:tcPr>
            <w:tcW w:w="502" w:type="pct"/>
          </w:tcPr>
          <w:p w14:paraId="1DC091D9" w14:textId="76675BC8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</w:t>
            </w:r>
          </w:p>
        </w:tc>
      </w:tr>
      <w:tr w:rsidR="00C67D6A" w:rsidRPr="00691395" w14:paraId="2C039257" w14:textId="77777777" w:rsidTr="00C67D6A">
        <w:trPr>
          <w:trHeight w:val="288"/>
          <w:jc w:val="center"/>
        </w:trPr>
        <w:tc>
          <w:tcPr>
            <w:tcW w:w="222" w:type="pct"/>
            <w:vAlign w:val="center"/>
          </w:tcPr>
          <w:p w14:paraId="6B8FC5C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2253" w:type="pct"/>
            <w:vAlign w:val="center"/>
          </w:tcPr>
          <w:p w14:paraId="05A2F55B" w14:textId="2B72CC87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توسعه رابط کاربری تحت وب (React.js)</w:t>
            </w:r>
          </w:p>
        </w:tc>
        <w:tc>
          <w:tcPr>
            <w:tcW w:w="272" w:type="pct"/>
            <w:vAlign w:val="center"/>
          </w:tcPr>
          <w:p w14:paraId="57AB4EFE" w14:textId="4F9BF876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250</w:t>
            </w:r>
          </w:p>
        </w:tc>
        <w:tc>
          <w:tcPr>
            <w:tcW w:w="91" w:type="pct"/>
            <w:vAlign w:val="center"/>
          </w:tcPr>
          <w:p w14:paraId="6202432F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0BD844E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02D8422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3D6EFC7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65D8CF8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499D6A0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top w:val="single" w:sz="4" w:space="0" w:color="auto"/>
            </w:tcBorders>
          </w:tcPr>
          <w:p w14:paraId="36F919B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0D5C111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0078AA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5C5DE09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187E9B4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vAlign w:val="center"/>
          </w:tcPr>
          <w:p w14:paraId="4C1723F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2ECBB7A3" w14:textId="5F31515F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13</w:t>
            </w:r>
          </w:p>
        </w:tc>
        <w:tc>
          <w:tcPr>
            <w:tcW w:w="502" w:type="pct"/>
          </w:tcPr>
          <w:p w14:paraId="5850BA2F" w14:textId="03A7A36A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16</w:t>
            </w:r>
          </w:p>
        </w:tc>
      </w:tr>
      <w:tr w:rsidR="00C67D6A" w:rsidRPr="00691395" w14:paraId="29D9C890" w14:textId="77777777" w:rsidTr="00C67D6A">
        <w:trPr>
          <w:trHeight w:val="288"/>
          <w:jc w:val="center"/>
        </w:trPr>
        <w:tc>
          <w:tcPr>
            <w:tcW w:w="222" w:type="pct"/>
            <w:tcBorders>
              <w:bottom w:val="single" w:sz="4" w:space="0" w:color="000000"/>
            </w:tcBorders>
            <w:vAlign w:val="center"/>
          </w:tcPr>
          <w:p w14:paraId="2011D15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2253" w:type="pct"/>
            <w:vAlign w:val="center"/>
          </w:tcPr>
          <w:p w14:paraId="66991095" w14:textId="6E1D33F4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یکپارچه‌سازی سامانه و ارزیابی اولیه دقت پاسخ‌گویی</w:t>
            </w:r>
          </w:p>
        </w:tc>
        <w:tc>
          <w:tcPr>
            <w:tcW w:w="272" w:type="pct"/>
            <w:tcBorders>
              <w:bottom w:val="single" w:sz="4" w:space="0" w:color="000000"/>
            </w:tcBorders>
            <w:vAlign w:val="center"/>
          </w:tcPr>
          <w:p w14:paraId="191E0863" w14:textId="2D97AE92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150</w:t>
            </w:r>
          </w:p>
        </w:tc>
        <w:tc>
          <w:tcPr>
            <w:tcW w:w="91" w:type="pct"/>
            <w:tcBorders>
              <w:bottom w:val="single" w:sz="4" w:space="0" w:color="000000"/>
            </w:tcBorders>
            <w:vAlign w:val="center"/>
          </w:tcPr>
          <w:p w14:paraId="303472CA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67248B6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00047DA2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47545E75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0AB8879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  <w:shd w:val="clear" w:color="auto" w:fill="92D050"/>
            <w:vAlign w:val="center"/>
          </w:tcPr>
          <w:p w14:paraId="6436B8C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225C3723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46BC0910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36B4925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485FD4A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1F6EB0FD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tcBorders>
              <w:bottom w:val="single" w:sz="4" w:space="0" w:color="000000"/>
            </w:tcBorders>
            <w:vAlign w:val="center"/>
          </w:tcPr>
          <w:p w14:paraId="74889FF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  <w:tcBorders>
              <w:bottom w:val="single" w:sz="4" w:space="0" w:color="000000"/>
            </w:tcBorders>
          </w:tcPr>
          <w:p w14:paraId="386DC091" w14:textId="2FFF7DC8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</w:t>
            </w:r>
          </w:p>
        </w:tc>
        <w:tc>
          <w:tcPr>
            <w:tcW w:w="502" w:type="pct"/>
            <w:tcBorders>
              <w:bottom w:val="single" w:sz="4" w:space="0" w:color="000000"/>
            </w:tcBorders>
          </w:tcPr>
          <w:p w14:paraId="65813BA3" w14:textId="740FD58A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</w:t>
            </w:r>
          </w:p>
        </w:tc>
      </w:tr>
      <w:tr w:rsidR="00C67D6A" w:rsidRPr="00691395" w14:paraId="45630946" w14:textId="77777777" w:rsidTr="00C67D6A">
        <w:trPr>
          <w:trHeight w:val="288"/>
          <w:jc w:val="center"/>
        </w:trPr>
        <w:tc>
          <w:tcPr>
            <w:tcW w:w="222" w:type="pct"/>
            <w:tcBorders>
              <w:bottom w:val="single" w:sz="4" w:space="0" w:color="000000"/>
            </w:tcBorders>
            <w:vAlign w:val="center"/>
          </w:tcPr>
          <w:p w14:paraId="22F008D1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7</w:t>
            </w:r>
          </w:p>
        </w:tc>
        <w:tc>
          <w:tcPr>
            <w:tcW w:w="2253" w:type="pct"/>
            <w:vAlign w:val="center"/>
          </w:tcPr>
          <w:p w14:paraId="6D8EFEDB" w14:textId="715EFA78" w:rsidR="00C67D6A" w:rsidRPr="00691395" w:rsidRDefault="00C67D6A" w:rsidP="002C1B0F">
            <w:pPr>
              <w:spacing w:after="0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استقرار سامانه و تدوین مستندات نهایی</w:t>
            </w:r>
          </w:p>
        </w:tc>
        <w:tc>
          <w:tcPr>
            <w:tcW w:w="272" w:type="pct"/>
            <w:tcBorders>
              <w:bottom w:val="single" w:sz="4" w:space="0" w:color="000000"/>
            </w:tcBorders>
            <w:vAlign w:val="center"/>
          </w:tcPr>
          <w:p w14:paraId="21D41BF6" w14:textId="2F10D980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100</w:t>
            </w:r>
          </w:p>
        </w:tc>
        <w:tc>
          <w:tcPr>
            <w:tcW w:w="91" w:type="pct"/>
            <w:tcBorders>
              <w:bottom w:val="single" w:sz="4" w:space="0" w:color="000000"/>
            </w:tcBorders>
            <w:vAlign w:val="center"/>
          </w:tcPr>
          <w:p w14:paraId="61415E5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23CD35B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1292FFA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2C6696C4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76B2A2A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  <w:shd w:val="clear" w:color="auto" w:fill="92D050"/>
            <w:vAlign w:val="center"/>
          </w:tcPr>
          <w:p w14:paraId="3E1715D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16ADE167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27ACEF6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30692B18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4DA7080B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1BEC5D0C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0" w:type="pct"/>
            <w:tcBorders>
              <w:bottom w:val="single" w:sz="4" w:space="0" w:color="000000"/>
            </w:tcBorders>
            <w:vAlign w:val="center"/>
          </w:tcPr>
          <w:p w14:paraId="55BA6109" w14:textId="77777777" w:rsidR="00C67D6A" w:rsidRPr="00691395" w:rsidRDefault="00C67D6A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  <w:tcBorders>
              <w:bottom w:val="single" w:sz="4" w:space="0" w:color="000000"/>
            </w:tcBorders>
          </w:tcPr>
          <w:p w14:paraId="6A2981A4" w14:textId="4C71FB3F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502" w:type="pct"/>
            <w:tcBorders>
              <w:bottom w:val="single" w:sz="4" w:space="0" w:color="000000"/>
            </w:tcBorders>
          </w:tcPr>
          <w:p w14:paraId="555F5595" w14:textId="1E800F56" w:rsidR="00C67D6A" w:rsidRPr="00691395" w:rsidRDefault="00084244" w:rsidP="002C1B0F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8</w:t>
            </w:r>
          </w:p>
        </w:tc>
      </w:tr>
      <w:tr w:rsidR="00544F68" w:rsidRPr="00691395" w14:paraId="4B57F2BA" w14:textId="77777777" w:rsidTr="00C67D6A">
        <w:trPr>
          <w:trHeight w:val="288"/>
          <w:jc w:val="center"/>
        </w:trPr>
        <w:tc>
          <w:tcPr>
            <w:tcW w:w="2475" w:type="pct"/>
            <w:gridSpan w:val="2"/>
            <w:tcBorders>
              <w:bottom w:val="single" w:sz="4" w:space="0" w:color="auto"/>
            </w:tcBorders>
            <w:vAlign w:val="center"/>
          </w:tcPr>
          <w:p w14:paraId="03679B99" w14:textId="77777777" w:rsidR="00544F68" w:rsidRPr="00D83E3D" w:rsidRDefault="00544F68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D83E3D">
              <w:rPr>
                <w:rFonts w:cs="B Nazanin" w:hint="cs"/>
                <w:b/>
                <w:bCs/>
                <w:sz w:val="20"/>
                <w:szCs w:val="20"/>
                <w:rtl/>
              </w:rPr>
              <w:t>مجموع:</w:t>
            </w:r>
          </w:p>
        </w:tc>
        <w:sdt>
          <w:sdtPr>
            <w:rPr>
              <w:rFonts w:cs="B Nazanin"/>
              <w:b/>
              <w:bCs/>
              <w:sz w:val="20"/>
              <w:szCs w:val="20"/>
              <w:rtl/>
            </w:rPr>
            <w:alias w:val="Status"/>
            <w:tag w:val=""/>
            <w:id w:val="326558647"/>
            <w:placeholder>
              <w:docPart w:val="3E78DB9761354CDD8205564418D69B12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272" w:type="pct"/>
                <w:tcBorders>
                  <w:bottom w:val="single" w:sz="4" w:space="0" w:color="auto"/>
                </w:tcBorders>
              </w:tcPr>
              <w:p w14:paraId="38C8F5E7" w14:textId="1AEB9FA6" w:rsidR="00544F68" w:rsidRPr="00D83E3D" w:rsidRDefault="00FF42CD" w:rsidP="002C1B0F">
                <w:pPr>
                  <w:spacing w:after="0"/>
                  <w:ind w:left="566" w:hanging="694"/>
                  <w:jc w:val="center"/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  <w:t>1500</w:t>
                </w:r>
              </w:p>
            </w:tc>
          </w:sdtContent>
        </w:sdt>
        <w:tc>
          <w:tcPr>
            <w:tcW w:w="1180" w:type="pct"/>
            <w:gridSpan w:val="12"/>
            <w:tcBorders>
              <w:bottom w:val="single" w:sz="4" w:space="0" w:color="auto"/>
            </w:tcBorders>
            <w:vAlign w:val="center"/>
          </w:tcPr>
          <w:p w14:paraId="108E7709" w14:textId="45180966" w:rsidR="00544F68" w:rsidRPr="00D83E3D" w:rsidRDefault="00000000" w:rsidP="002C1B0F">
            <w:pPr>
              <w:spacing w:after="0"/>
              <w:ind w:left="566" w:hanging="694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b/>
                  <w:bCs/>
                  <w:sz w:val="20"/>
                  <w:szCs w:val="20"/>
                  <w:rtl/>
                </w:rPr>
                <w:alias w:val="Keywords"/>
                <w:tag w:val=""/>
                <w:id w:val="909885917"/>
                <w:placeholder>
                  <w:docPart w:val="1210E35BC9E5431B853A423216AEF27A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FF42CD">
                  <w:rPr>
                    <w:rFonts w:cs="B Nazanin" w:hint="cs"/>
                    <w:b/>
                    <w:bCs/>
                    <w:sz w:val="20"/>
                    <w:szCs w:val="20"/>
                    <w:rtl/>
                  </w:rPr>
                  <w:t>6</w:t>
                </w:r>
              </w:sdtContent>
            </w:sdt>
          </w:p>
        </w:tc>
        <w:tc>
          <w:tcPr>
            <w:tcW w:w="571" w:type="pct"/>
            <w:tcBorders>
              <w:bottom w:val="single" w:sz="4" w:space="0" w:color="auto"/>
            </w:tcBorders>
          </w:tcPr>
          <w:p w14:paraId="44795F1F" w14:textId="3F873F03" w:rsidR="00544F68" w:rsidRPr="00D83E3D" w:rsidRDefault="00000000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b/>
                  <w:bCs/>
                  <w:sz w:val="20"/>
                  <w:szCs w:val="20"/>
                  <w:rtl/>
                </w:rPr>
                <w:alias w:val="Subject"/>
                <w:tag w:val=""/>
                <w:id w:val="1259180569"/>
                <w:placeholder>
                  <w:docPart w:val="319E3F4883D549ADBA81B8BC7F705FBD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C67D6A">
                  <w:rPr>
                    <w:rFonts w:cs="B Nazanin"/>
                    <w:b/>
                    <w:bCs/>
                    <w:sz w:val="20"/>
                    <w:szCs w:val="20"/>
                    <w:rtl/>
                  </w:rPr>
                  <w:t>70</w:t>
                </w:r>
              </w:sdtContent>
            </w:sdt>
          </w:p>
        </w:tc>
        <w:tc>
          <w:tcPr>
            <w:tcW w:w="502" w:type="pct"/>
            <w:tcBorders>
              <w:bottom w:val="single" w:sz="4" w:space="0" w:color="auto"/>
            </w:tcBorders>
          </w:tcPr>
          <w:p w14:paraId="7F4313B5" w14:textId="77777777" w:rsidR="00544F68" w:rsidRPr="00D83E3D" w:rsidRDefault="00713935" w:rsidP="002C1B0F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100</w:t>
            </w:r>
          </w:p>
        </w:tc>
      </w:tr>
    </w:tbl>
    <w:p w14:paraId="080799AC" w14:textId="77777777" w:rsidR="003D0F3C" w:rsidRPr="00116461" w:rsidRDefault="003D0F3C" w:rsidP="002C1B0F">
      <w:pPr>
        <w:pStyle w:val="ListParagraph"/>
        <w:spacing w:after="0"/>
        <w:ind w:left="386"/>
        <w:jc w:val="lowKashida"/>
      </w:pPr>
    </w:p>
    <w:p w14:paraId="269F15A1" w14:textId="77777777" w:rsidR="007838C9" w:rsidRPr="00691395" w:rsidRDefault="00795CEC" w:rsidP="002C1B0F">
      <w:pPr>
        <w:pStyle w:val="Heading1"/>
      </w:pPr>
      <w:r>
        <w:rPr>
          <w:rFonts w:hint="cs"/>
          <w:rtl/>
        </w:rPr>
        <w:t>ریسک‌ها</w:t>
      </w:r>
      <w:r w:rsidR="003A5B16" w:rsidRPr="00691395">
        <w:rPr>
          <w:rFonts w:hint="cs"/>
          <w:rtl/>
        </w:rPr>
        <w:t xml:space="preserve">ي </w:t>
      </w:r>
      <w:r w:rsidR="00153BF8" w:rsidRPr="00691395">
        <w:rPr>
          <w:rFonts w:hint="cs"/>
          <w:rtl/>
        </w:rPr>
        <w:t xml:space="preserve">احتمالی </w:t>
      </w:r>
      <w:r w:rsidR="00C809D0" w:rsidRPr="00691395">
        <w:rPr>
          <w:rFonts w:hint="cs"/>
          <w:rtl/>
        </w:rPr>
        <w:t>در</w:t>
      </w:r>
      <w:r w:rsidR="003A5B16" w:rsidRPr="00691395">
        <w:rPr>
          <w:rFonts w:hint="cs"/>
          <w:rtl/>
        </w:rPr>
        <w:t xml:space="preserve"> </w:t>
      </w:r>
      <w:r w:rsidR="00C809D0" w:rsidRPr="00691395">
        <w:rPr>
          <w:rFonts w:hint="cs"/>
          <w:rtl/>
        </w:rPr>
        <w:t>اجرای</w:t>
      </w:r>
      <w:r w:rsidR="003A5B16" w:rsidRPr="00691395">
        <w:rPr>
          <w:rFonts w:hint="cs"/>
          <w:rtl/>
        </w:rPr>
        <w:t xml:space="preserve"> پروژه</w:t>
      </w:r>
    </w:p>
    <w:p w14:paraId="400D9988" w14:textId="77777777" w:rsidR="006B6D56" w:rsidRDefault="006B6D56" w:rsidP="002C1B0F">
      <w:pPr>
        <w:pStyle w:val="NoSpacing"/>
        <w:rPr>
          <w:rtl/>
        </w:rPr>
      </w:pP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1059"/>
        <w:gridCol w:w="4037"/>
        <w:gridCol w:w="4039"/>
      </w:tblGrid>
      <w:tr w:rsidR="006B6D56" w:rsidRPr="006B6D56" w14:paraId="45882C04" w14:textId="77777777" w:rsidTr="009A4098">
        <w:trPr>
          <w:trHeight w:val="288"/>
          <w:jc w:val="center"/>
        </w:trPr>
        <w:tc>
          <w:tcPr>
            <w:tcW w:w="325" w:type="pct"/>
            <w:vAlign w:val="center"/>
          </w:tcPr>
          <w:p w14:paraId="64C7BA4A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542" w:type="pct"/>
            <w:vAlign w:val="center"/>
          </w:tcPr>
          <w:p w14:paraId="5D429873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نوع ریسک</w:t>
            </w:r>
          </w:p>
        </w:tc>
        <w:tc>
          <w:tcPr>
            <w:tcW w:w="2066" w:type="pct"/>
            <w:vAlign w:val="center"/>
          </w:tcPr>
          <w:p w14:paraId="5EDF5F5F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ریسک</w:t>
            </w:r>
          </w:p>
        </w:tc>
        <w:tc>
          <w:tcPr>
            <w:tcW w:w="2067" w:type="pct"/>
          </w:tcPr>
          <w:p w14:paraId="3A5AB96C" w14:textId="77777777" w:rsidR="006B6D56" w:rsidRPr="006B6D56" w:rsidRDefault="006B6D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6B6D56">
              <w:rPr>
                <w:rFonts w:cs="B Nazanin" w:hint="cs"/>
                <w:b/>
                <w:bCs/>
                <w:sz w:val="20"/>
                <w:szCs w:val="20"/>
                <w:rtl/>
              </w:rPr>
              <w:t>روش کم‌اثر کردن</w:t>
            </w:r>
            <w:r w:rsidR="00F924C1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ریسک</w:t>
            </w:r>
          </w:p>
        </w:tc>
      </w:tr>
      <w:tr w:rsidR="00C147CE" w:rsidRPr="006B6D56" w14:paraId="25B86425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140D6FBF" w14:textId="77777777" w:rsidR="00C147CE" w:rsidRPr="00C43856" w:rsidRDefault="00C147CE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42" w:type="pct"/>
            <w:vAlign w:val="center"/>
          </w:tcPr>
          <w:p w14:paraId="6284A124" w14:textId="77777777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فنی</w:t>
            </w:r>
          </w:p>
        </w:tc>
        <w:tc>
          <w:tcPr>
            <w:tcW w:w="2066" w:type="pct"/>
            <w:vAlign w:val="center"/>
          </w:tcPr>
          <w:p w14:paraId="1526C91C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نوسان یا تغییر در دسترسی به سرویس‌ها و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>های خارجی پردازش هوش مصنوعی</w:t>
            </w:r>
          </w:p>
        </w:tc>
        <w:tc>
          <w:tcPr>
            <w:tcW w:w="2067" w:type="pct"/>
            <w:vAlign w:val="center"/>
          </w:tcPr>
          <w:p w14:paraId="0BFDE149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طراحی لایه واسط ماژولار (</w:t>
            </w:r>
            <w:r w:rsidRPr="00C147CE">
              <w:rPr>
                <w:rFonts w:cs="B Nazanin" w:hint="cs"/>
                <w:sz w:val="20"/>
                <w:szCs w:val="20"/>
              </w:rPr>
              <w:t>Abstraction Layer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) در </w:t>
            </w:r>
            <w:r w:rsidRPr="00C147CE">
              <w:rPr>
                <w:rFonts w:cs="B Nazanin" w:hint="cs"/>
                <w:sz w:val="20"/>
                <w:szCs w:val="20"/>
              </w:rPr>
              <w:t>FastAPI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جهت امکان سوییچ سریع میان مدل‌ها و ارائه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مختلف بدون تغییر سورس‌کد اصلی</w:t>
            </w:r>
          </w:p>
        </w:tc>
      </w:tr>
      <w:tr w:rsidR="00C147CE" w:rsidRPr="006B6D56" w14:paraId="3D61FF26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2DE6A2E1" w14:textId="77777777" w:rsidR="00C147CE" w:rsidRPr="00C43856" w:rsidRDefault="00C147CE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42" w:type="pct"/>
            <w:vAlign w:val="center"/>
          </w:tcPr>
          <w:p w14:paraId="04035780" w14:textId="77777777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فنی</w:t>
            </w:r>
          </w:p>
        </w:tc>
        <w:tc>
          <w:tcPr>
            <w:tcW w:w="2066" w:type="pct"/>
            <w:vAlign w:val="center"/>
          </w:tcPr>
          <w:p w14:paraId="0F40811A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کیفیت پایین یا ناخوانا بودن تصاویر ارسالی از سوی کاربران و کاهش دقت پاسخ</w:t>
            </w:r>
          </w:p>
        </w:tc>
        <w:tc>
          <w:tcPr>
            <w:tcW w:w="2067" w:type="pct"/>
            <w:vAlign w:val="center"/>
          </w:tcPr>
          <w:p w14:paraId="38A56D61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اعمال پیش‌پردازش خودکار، اصلاح روشنایی/کنتراست با کتابخانه </w:t>
            </w:r>
            <w:r w:rsidRPr="00C147CE">
              <w:rPr>
                <w:rFonts w:cs="B Nazanin" w:hint="cs"/>
                <w:sz w:val="20"/>
                <w:szCs w:val="20"/>
              </w:rPr>
              <w:t>Pillow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و نمایش راهنمای کاربری و هشدارهای اعتبارسنجی در رابط کاربری </w:t>
            </w:r>
            <w:r w:rsidRPr="00C147CE">
              <w:rPr>
                <w:rFonts w:cs="B Nazanin" w:hint="cs"/>
                <w:sz w:val="20"/>
                <w:szCs w:val="20"/>
              </w:rPr>
              <w:t>React</w:t>
            </w:r>
          </w:p>
        </w:tc>
      </w:tr>
      <w:tr w:rsidR="00C147CE" w:rsidRPr="006B6D56" w14:paraId="04B96E57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738637A2" w14:textId="77777777" w:rsidR="00C147CE" w:rsidRPr="00C43856" w:rsidRDefault="00C147CE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42" w:type="pct"/>
            <w:vAlign w:val="center"/>
          </w:tcPr>
          <w:p w14:paraId="7F113217" w14:textId="082F10AF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برنامه‌ای</w:t>
            </w:r>
            <w:r w:rsidR="00F41748">
              <w:rPr>
                <w:rFonts w:cs="B Nazanin" w:hint="cs"/>
                <w:sz w:val="20"/>
                <w:szCs w:val="20"/>
                <w:rtl/>
              </w:rPr>
              <w:t>-زمانی</w:t>
            </w:r>
          </w:p>
        </w:tc>
        <w:tc>
          <w:tcPr>
            <w:tcW w:w="2066" w:type="pct"/>
            <w:vAlign w:val="center"/>
          </w:tcPr>
          <w:p w14:paraId="51BBA074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ناهماهنگی در اتصال فرانت‌اند </w:t>
            </w:r>
            <w:r w:rsidRPr="00C147CE">
              <w:rPr>
                <w:rFonts w:cs="B Nazanin" w:hint="cs"/>
                <w:sz w:val="20"/>
                <w:szCs w:val="20"/>
              </w:rPr>
              <w:t>React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و بک‌اند </w:t>
            </w:r>
            <w:r w:rsidRPr="00C147CE">
              <w:rPr>
                <w:rFonts w:cs="B Nazanin" w:hint="cs"/>
                <w:sz w:val="20"/>
                <w:szCs w:val="20"/>
              </w:rPr>
              <w:t>FastAPI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در فاز تجمیع</w:t>
            </w:r>
          </w:p>
        </w:tc>
        <w:tc>
          <w:tcPr>
            <w:tcW w:w="2067" w:type="pct"/>
            <w:vAlign w:val="center"/>
          </w:tcPr>
          <w:p w14:paraId="260764F9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مستندسازی دقیق ساختار داده‌ها و قراردادهای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در قالب </w:t>
            </w:r>
            <w:r w:rsidRPr="00C147CE">
              <w:rPr>
                <w:rFonts w:cs="B Nazanin" w:hint="cs"/>
                <w:sz w:val="20"/>
                <w:szCs w:val="20"/>
              </w:rPr>
              <w:t>Swagger/OpenAPI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از ابتدای پروژه برای توسعه کاملاً مستقل و هماهنگ دو بخش</w:t>
            </w:r>
          </w:p>
        </w:tc>
      </w:tr>
      <w:tr w:rsidR="00C147CE" w:rsidRPr="006B6D56" w14:paraId="0E15EDDC" w14:textId="77777777" w:rsidTr="00FF77FD">
        <w:trPr>
          <w:trHeight w:val="288"/>
          <w:jc w:val="center"/>
        </w:trPr>
        <w:tc>
          <w:tcPr>
            <w:tcW w:w="325" w:type="pct"/>
            <w:vAlign w:val="center"/>
          </w:tcPr>
          <w:p w14:paraId="0C0CA6AA" w14:textId="6989A91F" w:rsidR="00C147CE" w:rsidRPr="00C43856" w:rsidRDefault="00C438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43856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42" w:type="pct"/>
            <w:vAlign w:val="center"/>
          </w:tcPr>
          <w:p w14:paraId="5C626D38" w14:textId="77777777" w:rsidR="00C147CE" w:rsidRPr="00C147CE" w:rsidRDefault="00C147CE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مالی</w:t>
            </w:r>
          </w:p>
        </w:tc>
        <w:tc>
          <w:tcPr>
            <w:tcW w:w="2066" w:type="pct"/>
            <w:vAlign w:val="center"/>
          </w:tcPr>
          <w:p w14:paraId="4704F6A7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افزایش مصرف توکن و هزینه‌های مازاد </w:t>
            </w:r>
            <w:r w:rsidRPr="00C147CE">
              <w:rPr>
                <w:rFonts w:cs="B Nazanin" w:hint="cs"/>
                <w:sz w:val="20"/>
                <w:szCs w:val="20"/>
              </w:rPr>
              <w:t>API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 xml:space="preserve"> در زمان تست</w:t>
            </w:r>
          </w:p>
        </w:tc>
        <w:tc>
          <w:tcPr>
            <w:tcW w:w="2067" w:type="pct"/>
            <w:vAlign w:val="center"/>
          </w:tcPr>
          <w:p w14:paraId="2477416E" w14:textId="77777777" w:rsidR="00C147CE" w:rsidRPr="00C147CE" w:rsidRDefault="00C147CE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فشرده‌سازی تصاویر پیش از ارسال، بهینه‌سازی پارامترها و تعیین محدودیت نرخ درخواست (</w:t>
            </w:r>
            <w:r w:rsidRPr="00C147CE">
              <w:rPr>
                <w:rFonts w:cs="B Nazanin" w:hint="cs"/>
                <w:sz w:val="20"/>
                <w:szCs w:val="20"/>
              </w:rPr>
              <w:t>Rate Limiting</w:t>
            </w:r>
            <w:r w:rsidRPr="00C147CE">
              <w:rPr>
                <w:rFonts w:cs="B Nazanin" w:hint="cs"/>
                <w:sz w:val="20"/>
                <w:szCs w:val="20"/>
                <w:rtl/>
              </w:rPr>
              <w:t>) در بک‌اند</w:t>
            </w:r>
          </w:p>
        </w:tc>
      </w:tr>
      <w:tr w:rsidR="00C43856" w:rsidRPr="006B6D56" w14:paraId="18133524" w14:textId="77777777" w:rsidTr="00C43856">
        <w:trPr>
          <w:trHeight w:val="640"/>
          <w:jc w:val="center"/>
        </w:trPr>
        <w:tc>
          <w:tcPr>
            <w:tcW w:w="325" w:type="pct"/>
            <w:vAlign w:val="center"/>
          </w:tcPr>
          <w:p w14:paraId="5D220EDE" w14:textId="33EA6458" w:rsidR="00C43856" w:rsidRPr="00C43856" w:rsidRDefault="00C43856" w:rsidP="002C1B0F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542" w:type="pct"/>
            <w:vAlign w:val="center"/>
          </w:tcPr>
          <w:p w14:paraId="7EA138AE" w14:textId="13BC7EB0" w:rsidR="00C43856" w:rsidRPr="00C147CE" w:rsidRDefault="00C43856" w:rsidP="002C1B0F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147CE">
              <w:rPr>
                <w:rFonts w:cs="B Nazanin" w:hint="cs"/>
                <w:sz w:val="20"/>
                <w:szCs w:val="20"/>
                <w:rtl/>
              </w:rPr>
              <w:t>برنامه‌ای</w:t>
            </w:r>
            <w:r>
              <w:rPr>
                <w:rFonts w:cs="B Nazanin" w:hint="cs"/>
                <w:sz w:val="20"/>
                <w:szCs w:val="20"/>
                <w:rtl/>
              </w:rPr>
              <w:t>-زمانی</w:t>
            </w:r>
          </w:p>
        </w:tc>
        <w:tc>
          <w:tcPr>
            <w:tcW w:w="2066" w:type="pct"/>
            <w:vAlign w:val="center"/>
          </w:tcPr>
          <w:p w14:paraId="0A0869D8" w14:textId="5D7339C5" w:rsidR="00C43856" w:rsidRPr="00C147CE" w:rsidRDefault="00C43856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شرایط جنگی و فطع اینترنت  </w:t>
            </w:r>
          </w:p>
        </w:tc>
        <w:tc>
          <w:tcPr>
            <w:tcW w:w="2067" w:type="pct"/>
            <w:vAlign w:val="center"/>
          </w:tcPr>
          <w:p w14:paraId="7FD1360B" w14:textId="77C92772" w:rsidR="00C43856" w:rsidRPr="00C147CE" w:rsidRDefault="00C43856" w:rsidP="002C1B0F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از دسترس خارج شدن سرویس ها و مدل های خارجی</w:t>
            </w:r>
          </w:p>
        </w:tc>
      </w:tr>
    </w:tbl>
    <w:p w14:paraId="7A52BCAD" w14:textId="77777777" w:rsidR="003D0F3C" w:rsidRPr="00116461" w:rsidRDefault="003D0F3C" w:rsidP="002C1B0F">
      <w:pPr>
        <w:pStyle w:val="ListParagraph"/>
        <w:spacing w:after="0"/>
        <w:ind w:left="386"/>
        <w:jc w:val="lowKashida"/>
      </w:pPr>
    </w:p>
    <w:p w14:paraId="531D3C0C" w14:textId="77777777" w:rsidR="002F1677" w:rsidRPr="002F1677" w:rsidRDefault="002F1677" w:rsidP="002C1B0F">
      <w:pPr>
        <w:pStyle w:val="Heading1"/>
        <w:rPr>
          <w:rtl/>
        </w:rPr>
      </w:pPr>
      <w:r w:rsidRPr="002F1677">
        <w:rPr>
          <w:rFonts w:hint="cs"/>
          <w:rtl/>
        </w:rPr>
        <w:t>تاریخ</w:t>
      </w:r>
      <w:r w:rsidRPr="002F1677">
        <w:rPr>
          <w:rtl/>
        </w:rPr>
        <w:t xml:space="preserve"> </w:t>
      </w:r>
      <w:r w:rsidRPr="002F1677">
        <w:rPr>
          <w:rFonts w:hint="cs"/>
          <w:rtl/>
        </w:rPr>
        <w:t>تکمیل</w:t>
      </w:r>
      <w:r w:rsidRPr="002F1677">
        <w:rPr>
          <w:rtl/>
        </w:rPr>
        <w:t xml:space="preserve"> </w:t>
      </w:r>
      <w:r w:rsidRPr="002F1677">
        <w:rPr>
          <w:rFonts w:hint="cs"/>
          <w:rtl/>
        </w:rPr>
        <w:t>فرم</w:t>
      </w:r>
      <w:r w:rsidRPr="002F1677">
        <w:rPr>
          <w:rtl/>
        </w:rPr>
        <w:t>:</w:t>
      </w:r>
      <w:r>
        <w:rPr>
          <w:rFonts w:hint="cs"/>
          <w:rtl/>
        </w:rPr>
        <w:t xml:space="preserve"> </w:t>
      </w:r>
      <w:r w:rsidR="00C147CE">
        <w:rPr>
          <w:rFonts w:hint="cs"/>
          <w:rtl/>
        </w:rPr>
        <w:t>01</w:t>
      </w:r>
      <w:r w:rsidR="002C76D1">
        <w:rPr>
          <w:rFonts w:hint="cs"/>
          <w:rtl/>
        </w:rPr>
        <w:t>/</w:t>
      </w:r>
      <w:r w:rsidR="00C147CE">
        <w:rPr>
          <w:rFonts w:hint="cs"/>
          <w:rtl/>
        </w:rPr>
        <w:t>06</w:t>
      </w:r>
      <w:r w:rsidR="002C76D1">
        <w:rPr>
          <w:rFonts w:hint="cs"/>
          <w:rtl/>
        </w:rPr>
        <w:t>/</w:t>
      </w:r>
      <w:r w:rsidR="00C147CE">
        <w:rPr>
          <w:rFonts w:hint="cs"/>
          <w:rtl/>
        </w:rPr>
        <w:t>1405</w:t>
      </w:r>
    </w:p>
    <w:p w14:paraId="2395744C" w14:textId="77777777" w:rsidR="00A82C40" w:rsidRPr="00691395" w:rsidRDefault="003A5B16" w:rsidP="002C1B0F">
      <w:pPr>
        <w:pStyle w:val="Heading1"/>
      </w:pPr>
      <w:r w:rsidRPr="00691395">
        <w:rPr>
          <w:rFonts w:hint="cs"/>
          <w:rtl/>
        </w:rPr>
        <w:lastRenderedPageBreak/>
        <w:t>سایر موارد</w:t>
      </w:r>
      <w:r w:rsidR="00153BF8" w:rsidRPr="00691395">
        <w:rPr>
          <w:rFonts w:hint="cs"/>
          <w:rtl/>
        </w:rPr>
        <w:t xml:space="preserve"> </w:t>
      </w:r>
      <w:r w:rsidR="00FB1640">
        <w:rPr>
          <w:rFonts w:hint="cs"/>
          <w:rtl/>
        </w:rPr>
        <w:t>قابل‌ذکر</w:t>
      </w:r>
      <w:r w:rsidR="00153BF8" w:rsidRPr="00691395">
        <w:rPr>
          <w:rFonts w:hint="cs"/>
          <w:rtl/>
        </w:rPr>
        <w:t>:</w:t>
      </w:r>
    </w:p>
    <w:p w14:paraId="379B5C94" w14:textId="77777777" w:rsidR="009B1388" w:rsidRPr="002F1677" w:rsidRDefault="009B1388" w:rsidP="002C1B0F">
      <w:pPr>
        <w:pStyle w:val="ListParagraph"/>
        <w:spacing w:after="0"/>
        <w:ind w:left="386"/>
        <w:jc w:val="lowKashida"/>
        <w:rPr>
          <w:rFonts w:cs="B Nazanin"/>
          <w:sz w:val="24"/>
          <w:szCs w:val="24"/>
        </w:rPr>
      </w:pPr>
    </w:p>
    <w:p w14:paraId="5E3B72DB" w14:textId="77777777" w:rsidR="0048040B" w:rsidRDefault="0048040B" w:rsidP="002C1B0F">
      <w:pPr>
        <w:pStyle w:val="Heading1"/>
      </w:pPr>
      <w:r w:rsidRPr="00691395">
        <w:rPr>
          <w:rFonts w:hint="cs"/>
          <w:rtl/>
        </w:rPr>
        <w:t>پیوست‌ها</w:t>
      </w:r>
    </w:p>
    <w:p w14:paraId="29B21446" w14:textId="77777777" w:rsidR="00695251" w:rsidRPr="008D450B" w:rsidRDefault="00695251" w:rsidP="002C1B0F">
      <w:pPr>
        <w:pStyle w:val="NoSpacing"/>
        <w:rPr>
          <w:b/>
          <w:bCs/>
        </w:rPr>
      </w:pPr>
      <w:r w:rsidRPr="008D450B">
        <w:rPr>
          <w:rFonts w:hint="cs"/>
          <w:rtl/>
        </w:rPr>
        <w:t xml:space="preserve">موارد </w:t>
      </w:r>
      <w:r>
        <w:rPr>
          <w:rFonts w:hint="cs"/>
          <w:rtl/>
        </w:rPr>
        <w:t>مشخص‌شده</w:t>
      </w:r>
      <w:r w:rsidRPr="008D450B">
        <w:rPr>
          <w:rFonts w:hint="cs"/>
          <w:rtl/>
        </w:rPr>
        <w:t xml:space="preserve"> با </w:t>
      </w:r>
      <w:r w:rsidRPr="00220B01">
        <w:rPr>
          <w:rFonts w:hint="cs"/>
          <w:rtl/>
        </w:rPr>
        <w:t>*</w:t>
      </w:r>
      <w:r w:rsidRPr="008D450B">
        <w:rPr>
          <w:rFonts w:hint="cs"/>
          <w:rtl/>
        </w:rPr>
        <w:t xml:space="preserve"> الزامی می‌باشند</w:t>
      </w:r>
      <w:r>
        <w:rPr>
          <w:rFonts w:hint="cs"/>
          <w:rtl/>
        </w:rPr>
        <w:t>.</w:t>
      </w:r>
      <w:r w:rsidR="002C76D1">
        <w:rPr>
          <w:rFonts w:hint="cs"/>
          <w:rtl/>
        </w:rPr>
        <w:t xml:space="preserve"> ارائه رزومه فردی </w:t>
      </w:r>
      <w:r w:rsidR="00F7005D">
        <w:rPr>
          <w:rFonts w:hint="cs"/>
          <w:rtl/>
        </w:rPr>
        <w:t>اعضای تیم</w:t>
      </w:r>
      <w:r w:rsidR="002C76D1">
        <w:rPr>
          <w:rFonts w:hint="cs"/>
          <w:rtl/>
        </w:rPr>
        <w:t>، شناسنامه تیم (1 م ر)</w:t>
      </w:r>
      <w:r w:rsidR="00F7005D">
        <w:rPr>
          <w:rFonts w:hint="cs"/>
          <w:rtl/>
        </w:rPr>
        <w:t xml:space="preserve"> و</w:t>
      </w:r>
      <w:r w:rsidR="002C76D1">
        <w:rPr>
          <w:rFonts w:hint="cs"/>
          <w:rtl/>
        </w:rPr>
        <w:t xml:space="preserve"> اعلام نیاز معتبر از کاربر (2 م ر) ضروری است.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3959"/>
        <w:gridCol w:w="395"/>
        <w:gridCol w:w="4906"/>
      </w:tblGrid>
      <w:tr w:rsidR="00DE0231" w:rsidRPr="00691395" w14:paraId="7246C0D6" w14:textId="77777777" w:rsidTr="00220B01">
        <w:tc>
          <w:tcPr>
            <w:tcW w:w="266" w:type="pct"/>
            <w:vAlign w:val="center"/>
          </w:tcPr>
          <w:p w14:paraId="2FC09DAB" w14:textId="77777777" w:rsidR="00DE0231" w:rsidRPr="00691395" w:rsidRDefault="00DE0231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024" w:type="pct"/>
            <w:vAlign w:val="center"/>
          </w:tcPr>
          <w:p w14:paraId="0B6D739A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4673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5FC6" w:rsidRPr="00691395">
                  <w:rPr>
                    <w:rFonts w:ascii="Segoe UI Symbol" w:eastAsia="Yu Gothic UI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شناسنامه‌ی </w:t>
            </w:r>
            <w:r w:rsidR="004000EB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DE0231" w:rsidRPr="00691395">
              <w:rPr>
                <w:rFonts w:cs="B Nazanin" w:hint="cs"/>
                <w:sz w:val="48"/>
                <w:szCs w:val="20"/>
                <w:vertAlign w:val="superscript"/>
                <w:rtl/>
              </w:rPr>
              <w:t>*</w:t>
            </w:r>
            <w:r w:rsidR="00047502" w:rsidRPr="00691395">
              <w:rPr>
                <w:rFonts w:cs="B Nazanin" w:hint="cs"/>
                <w:sz w:val="20"/>
                <w:szCs w:val="20"/>
                <w:rtl/>
              </w:rPr>
              <w:t xml:space="preserve"> ( فرم</w:t>
            </w:r>
            <w:r w:rsidR="00433824" w:rsidRPr="00691395">
              <w:rPr>
                <w:rFonts w:cs="B Nazanin" w:hint="cs"/>
                <w:sz w:val="20"/>
                <w:szCs w:val="20"/>
                <w:rtl/>
              </w:rPr>
              <w:t xml:space="preserve"> 1م‌ر)</w:t>
            </w:r>
          </w:p>
        </w:tc>
        <w:tc>
          <w:tcPr>
            <w:tcW w:w="202" w:type="pct"/>
            <w:vAlign w:val="center"/>
          </w:tcPr>
          <w:p w14:paraId="00F8A38E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2508" w:type="pct"/>
            <w:vAlign w:val="center"/>
          </w:tcPr>
          <w:p w14:paraId="5DA7326F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34300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231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مستندات مرتبط با سوابق پروژه</w:t>
            </w:r>
          </w:p>
        </w:tc>
      </w:tr>
      <w:tr w:rsidR="00DE0231" w:rsidRPr="00691395" w14:paraId="4CF8B43D" w14:textId="77777777" w:rsidTr="00220B01">
        <w:tc>
          <w:tcPr>
            <w:tcW w:w="266" w:type="pct"/>
            <w:vAlign w:val="center"/>
          </w:tcPr>
          <w:p w14:paraId="1F60C85B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2024" w:type="pct"/>
            <w:vAlign w:val="center"/>
          </w:tcPr>
          <w:p w14:paraId="5EF31337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980659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0231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FB1640">
              <w:rPr>
                <w:rFonts w:cs="B Nazanin" w:hint="cs"/>
                <w:sz w:val="20"/>
                <w:szCs w:val="20"/>
                <w:rtl/>
              </w:rPr>
              <w:t>رزومه‌ی</w:t>
            </w:r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اعضاء </w:t>
            </w:r>
            <w:r w:rsidR="004000EB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220B01" w:rsidRPr="00ED29E5">
              <w:rPr>
                <w:rFonts w:cs="B Nazanin" w:hint="cs"/>
                <w:sz w:val="20"/>
                <w:szCs w:val="20"/>
                <w:vertAlign w:val="superscript"/>
                <w:rtl/>
              </w:rPr>
              <w:t>*</w:t>
            </w:r>
          </w:p>
        </w:tc>
        <w:tc>
          <w:tcPr>
            <w:tcW w:w="202" w:type="pct"/>
            <w:vAlign w:val="center"/>
          </w:tcPr>
          <w:p w14:paraId="2E34FBC0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2508" w:type="pct"/>
            <w:vAlign w:val="center"/>
          </w:tcPr>
          <w:p w14:paraId="41AAB543" w14:textId="77777777" w:rsidR="00DE0231" w:rsidRPr="0069139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67278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7502" w:rsidRPr="00691395">
                  <w:rPr>
                    <w:rFonts w:ascii="MS Mincho" w:eastAsia="MS Mincho" w:hAnsi="MS Mincho" w:cs="MS Mincho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691395">
              <w:rPr>
                <w:rFonts w:cs="B Nazanin" w:hint="cs"/>
                <w:sz w:val="20"/>
                <w:szCs w:val="20"/>
                <w:rtl/>
              </w:rPr>
              <w:t xml:space="preserve"> مستندات مرتبط با سوابق </w:t>
            </w:r>
            <w:r w:rsidR="004000EB">
              <w:rPr>
                <w:rFonts w:cs="B Nazanin" w:hint="cs"/>
                <w:sz w:val="20"/>
                <w:szCs w:val="20"/>
                <w:rtl/>
              </w:rPr>
              <w:t>تیم</w:t>
            </w:r>
          </w:p>
        </w:tc>
      </w:tr>
      <w:tr w:rsidR="00DE0231" w14:paraId="60F604B7" w14:textId="77777777" w:rsidTr="00220B01">
        <w:tc>
          <w:tcPr>
            <w:tcW w:w="266" w:type="pct"/>
            <w:vAlign w:val="center"/>
          </w:tcPr>
          <w:p w14:paraId="7C276D63" w14:textId="77777777" w:rsidR="00DE0231" w:rsidRPr="00691395" w:rsidRDefault="009B1388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691395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2024" w:type="pct"/>
            <w:vAlign w:val="center"/>
          </w:tcPr>
          <w:p w14:paraId="0F9C5805" w14:textId="77777777" w:rsidR="00DE0231" w:rsidRPr="00FD186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68258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1388" w:rsidRPr="00691395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691395">
              <w:rPr>
                <w:rFonts w:cs="B Nazanin" w:hint="cs"/>
                <w:sz w:val="20"/>
                <w:szCs w:val="20"/>
                <w:rtl/>
              </w:rPr>
              <w:t xml:space="preserve"> مستندات مرتبط با مشخصات فنی پروژه</w:t>
            </w:r>
          </w:p>
        </w:tc>
        <w:tc>
          <w:tcPr>
            <w:tcW w:w="202" w:type="pct"/>
            <w:vAlign w:val="center"/>
          </w:tcPr>
          <w:p w14:paraId="7BE95E67" w14:textId="77777777" w:rsidR="00DE0231" w:rsidRPr="00FD1865" w:rsidRDefault="00231F4E" w:rsidP="002C1B0F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2508" w:type="pct"/>
            <w:vAlign w:val="center"/>
          </w:tcPr>
          <w:p w14:paraId="42D7842A" w14:textId="77777777" w:rsidR="00DE0231" w:rsidRPr="00FD1865" w:rsidRDefault="00000000" w:rsidP="002C1B0F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89963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29E5" w:rsidRPr="00691395">
                  <w:rPr>
                    <w:rFonts w:ascii="MS Mincho" w:eastAsia="MS Mincho" w:hAnsi="MS Mincho" w:cs="MS Mincho" w:hint="eastAsia"/>
                    <w:sz w:val="20"/>
                    <w:szCs w:val="20"/>
                    <w:rtl/>
                  </w:rPr>
                  <w:t>☐</w:t>
                </w:r>
              </w:sdtContent>
            </w:sdt>
            <w:r w:rsidR="00ED29E5" w:rsidRPr="00691395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ED29E5">
              <w:rPr>
                <w:rFonts w:cs="B Nazanin" w:hint="cs"/>
                <w:sz w:val="20"/>
                <w:szCs w:val="20"/>
                <w:rtl/>
              </w:rPr>
              <w:t>اعلام نیاز</w:t>
            </w:r>
            <w:r w:rsidR="006D70C6">
              <w:rPr>
                <w:rFonts w:cs="B Nazanin" w:hint="cs"/>
                <w:sz w:val="20"/>
                <w:szCs w:val="20"/>
                <w:rtl/>
              </w:rPr>
              <w:t xml:space="preserve">/ </w:t>
            </w:r>
            <w:r w:rsidR="006D70C6">
              <w:rPr>
                <w:rFonts w:cs="B Nazanin"/>
                <w:sz w:val="20"/>
                <w:szCs w:val="20"/>
              </w:rPr>
              <w:t>RFP</w:t>
            </w:r>
            <w:r w:rsidR="00ED29E5">
              <w:rPr>
                <w:rFonts w:cs="B Nazanin" w:hint="cs"/>
                <w:sz w:val="20"/>
                <w:szCs w:val="20"/>
                <w:rtl/>
              </w:rPr>
              <w:t xml:space="preserve"> کاربر</w:t>
            </w:r>
          </w:p>
        </w:tc>
      </w:tr>
    </w:tbl>
    <w:p w14:paraId="591FC8EE" w14:textId="77777777" w:rsidR="008D450B" w:rsidRPr="009A4098" w:rsidRDefault="008D450B" w:rsidP="002C1B0F">
      <w:pPr>
        <w:pStyle w:val="ListParagraph"/>
        <w:spacing w:after="0"/>
        <w:ind w:left="386"/>
        <w:jc w:val="lowKashida"/>
        <w:rPr>
          <w:rFonts w:cs="B Nazanin"/>
          <w:sz w:val="20"/>
          <w:szCs w:val="20"/>
        </w:rPr>
      </w:pPr>
    </w:p>
    <w:sectPr w:rsidR="008D450B" w:rsidRPr="009A4098" w:rsidSect="007B4DA0">
      <w:footerReference w:type="default" r:id="rId12"/>
      <w:pgSz w:w="11906" w:h="16838"/>
      <w:pgMar w:top="709" w:right="1133" w:bottom="2410" w:left="993" w:header="708" w:footer="708" w:gutter="0"/>
      <w:pgBorders w:offsetFrom="page">
        <w:top w:val="cornerTriangles" w:sz="15" w:space="24" w:color="auto"/>
        <w:left w:val="cornerTriangles" w:sz="15" w:space="24" w:color="auto"/>
        <w:bottom w:val="cornerTriangles" w:sz="15" w:space="24" w:color="auto"/>
        <w:right w:val="cornerTriangles" w:sz="15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53B93" w14:textId="77777777" w:rsidR="00E60AFF" w:rsidRDefault="00E60AFF" w:rsidP="003615A0">
      <w:pPr>
        <w:spacing w:after="0" w:line="240" w:lineRule="auto"/>
      </w:pPr>
      <w:r>
        <w:separator/>
      </w:r>
    </w:p>
    <w:p w14:paraId="78DB7B79" w14:textId="77777777" w:rsidR="00E60AFF" w:rsidRDefault="00E60AFF"/>
  </w:endnote>
  <w:endnote w:type="continuationSeparator" w:id="0">
    <w:p w14:paraId="453AFE8B" w14:textId="77777777" w:rsidR="00E60AFF" w:rsidRDefault="00E60AFF" w:rsidP="003615A0">
      <w:pPr>
        <w:spacing w:after="0" w:line="240" w:lineRule="auto"/>
      </w:pPr>
      <w:r>
        <w:continuationSeparator/>
      </w:r>
    </w:p>
    <w:p w14:paraId="0343E1AF" w14:textId="77777777" w:rsidR="00E60AFF" w:rsidRDefault="00E60A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single" w:sz="4" w:space="0" w:color="auto"/>
        <w:left w:val="single" w:sz="4" w:space="0" w:color="auto"/>
        <w:bottom w:val="none" w:sz="0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13"/>
      <w:gridCol w:w="2995"/>
      <w:gridCol w:w="3562"/>
    </w:tblGrid>
    <w:tr w:rsidR="0073722D" w14:paraId="7006361A" w14:textId="77777777" w:rsidTr="00ED29E5">
      <w:trPr>
        <w:trHeight w:val="1020"/>
      </w:trPr>
      <w:tc>
        <w:tcPr>
          <w:tcW w:w="1644" w:type="pct"/>
        </w:tcPr>
        <w:p w14:paraId="1899D075" w14:textId="77777777" w:rsidR="005E3D2C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مسئول تیم</w:t>
          </w:r>
        </w:p>
        <w:p w14:paraId="5FDEC622" w14:textId="77777777" w:rsidR="005E3D2C" w:rsidRPr="004A1CBB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C42CAC">
            <w:rPr>
              <w:rFonts w:cs="B Nazanin" w:hint="cs"/>
              <w:b/>
              <w:bCs/>
              <w:rtl/>
              <w:lang w:bidi="ar-SA"/>
            </w:rPr>
            <w:t>نام و نام خانوادگی</w:t>
          </w:r>
        </w:p>
        <w:p w14:paraId="0063F7F2" w14:textId="77777777" w:rsidR="0073722D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امضا</w:t>
          </w:r>
        </w:p>
      </w:tc>
      <w:tc>
        <w:tcPr>
          <w:tcW w:w="1533" w:type="pct"/>
        </w:tcPr>
        <w:p w14:paraId="162BC07B" w14:textId="77777777" w:rsidR="005E3D2C" w:rsidRPr="004A1CBB" w:rsidRDefault="005E3D2C" w:rsidP="000B375B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>
            <w:rPr>
              <w:rFonts w:cs="B Nazanin" w:hint="cs"/>
              <w:b/>
              <w:bCs/>
              <w:rtl/>
              <w:lang w:bidi="ar-SA"/>
            </w:rPr>
            <w:t>راهبر رشد</w:t>
          </w:r>
          <w:r w:rsidR="000B375B">
            <w:rPr>
              <w:rFonts w:cs="B Nazanin" w:hint="cs"/>
              <w:b/>
              <w:bCs/>
              <w:rtl/>
              <w:lang w:bidi="ar-SA"/>
            </w:rPr>
            <w:t xml:space="preserve"> (مسئول پردیس)</w:t>
          </w:r>
        </w:p>
        <w:p w14:paraId="2783DFB1" w14:textId="77777777" w:rsidR="005E3D2C" w:rsidRPr="004A1CBB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C42CAC">
            <w:rPr>
              <w:rFonts w:cs="B Nazanin" w:hint="cs"/>
              <w:b/>
              <w:bCs/>
              <w:rtl/>
              <w:lang w:bidi="ar-SA"/>
            </w:rPr>
            <w:t>نام و نام خانوادگی</w:t>
          </w:r>
        </w:p>
        <w:p w14:paraId="09294335" w14:textId="77777777" w:rsidR="0073722D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lang w:bidi="ar-SA"/>
            </w:rPr>
          </w:pPr>
          <w:r w:rsidRPr="004A1CBB">
            <w:rPr>
              <w:rFonts w:cs="B Nazanin" w:hint="cs"/>
              <w:b/>
              <w:bCs/>
              <w:rtl/>
              <w:lang w:bidi="ar-SA"/>
            </w:rPr>
            <w:t>امضاء</w:t>
          </w:r>
        </w:p>
      </w:tc>
      <w:tc>
        <w:tcPr>
          <w:tcW w:w="1823" w:type="pct"/>
        </w:tcPr>
        <w:p w14:paraId="0F03ECE6" w14:textId="77777777" w:rsidR="0073722D" w:rsidRPr="005E3D2C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ناظر</w:t>
          </w:r>
        </w:p>
        <w:p w14:paraId="24A3E037" w14:textId="77777777" w:rsidR="005E3D2C" w:rsidRPr="004A1CBB" w:rsidRDefault="005E3D2C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C42CAC">
            <w:rPr>
              <w:rFonts w:cs="B Nazanin" w:hint="cs"/>
              <w:b/>
              <w:bCs/>
              <w:rtl/>
              <w:lang w:bidi="ar-SA"/>
            </w:rPr>
            <w:t>نام و نام خانوادگی</w:t>
          </w:r>
        </w:p>
        <w:p w14:paraId="3DDD5B59" w14:textId="77777777" w:rsidR="0073722D" w:rsidRPr="005E3D2C" w:rsidRDefault="0073722D" w:rsidP="005E3D2C">
          <w:pPr>
            <w:pStyle w:val="Footer"/>
            <w:jc w:val="center"/>
            <w:rPr>
              <w:rFonts w:cs="B Nazanin"/>
              <w:b/>
              <w:bCs/>
              <w:rtl/>
              <w:lang w:bidi="ar-SA"/>
            </w:rPr>
          </w:pPr>
          <w:r w:rsidRPr="005E3D2C">
            <w:rPr>
              <w:rFonts w:cs="B Nazanin" w:hint="cs"/>
              <w:b/>
              <w:bCs/>
              <w:rtl/>
              <w:lang w:bidi="ar-SA"/>
            </w:rPr>
            <w:t>امضا</w:t>
          </w:r>
        </w:p>
      </w:tc>
    </w:tr>
  </w:tbl>
  <w:p w14:paraId="39567C4E" w14:textId="77777777" w:rsidR="0073722D" w:rsidRPr="005E3D2C" w:rsidRDefault="0073722D" w:rsidP="005E3D2C">
    <w:pPr>
      <w:pStyle w:val="Footer"/>
      <w:jc w:val="center"/>
      <w:rPr>
        <w:rFonts w:cs="B Nazanin"/>
      </w:rPr>
    </w:pPr>
    <w:r w:rsidRPr="00417FD3">
      <w:rPr>
        <w:rFonts w:cs="B Nazanin" w:hint="cs"/>
        <w:rtl/>
      </w:rPr>
      <w:t xml:space="preserve">صفحه </w:t>
    </w:r>
    <w:sdt>
      <w:sdtPr>
        <w:rPr>
          <w:rFonts w:cs="B Nazanin"/>
          <w:rtl/>
        </w:rPr>
        <w:id w:val="19207526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17FD3">
          <w:rPr>
            <w:rFonts w:cs="B Nazanin"/>
          </w:rPr>
          <w:fldChar w:fldCharType="begin"/>
        </w:r>
        <w:r w:rsidRPr="00417FD3">
          <w:rPr>
            <w:rFonts w:cs="B Nazanin"/>
          </w:rPr>
          <w:instrText xml:space="preserve"> PAGE   \* MERGEFORMAT </w:instrText>
        </w:r>
        <w:r w:rsidRPr="00417FD3">
          <w:rPr>
            <w:rFonts w:cs="B Nazanin"/>
          </w:rPr>
          <w:fldChar w:fldCharType="separate"/>
        </w:r>
        <w:r w:rsidR="003D501E">
          <w:rPr>
            <w:rFonts w:cs="B Nazanin"/>
            <w:noProof/>
            <w:rtl/>
          </w:rPr>
          <w:t>1</w:t>
        </w:r>
        <w:r w:rsidRPr="00417FD3">
          <w:rPr>
            <w:rFonts w:cs="B Nazanin"/>
            <w:noProof/>
          </w:rPr>
          <w:fldChar w:fldCharType="end"/>
        </w:r>
        <w:r w:rsidRPr="00417FD3">
          <w:rPr>
            <w:rFonts w:cs="B Nazanin" w:hint="cs"/>
            <w:noProof/>
            <w:rtl/>
          </w:rPr>
          <w:t xml:space="preserve"> از </w:t>
        </w:r>
        <w:r w:rsidRPr="00417FD3">
          <w:rPr>
            <w:rFonts w:cs="B Nazanin"/>
            <w:noProof/>
            <w:rtl/>
          </w:rPr>
          <w:fldChar w:fldCharType="begin"/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</w:rPr>
          <w:instrText>NUMPAGES  \* Arabic  \* MERGEFORMAT</w:instrText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  <w:rtl/>
          </w:rPr>
          <w:fldChar w:fldCharType="separate"/>
        </w:r>
        <w:r w:rsidR="003D501E">
          <w:rPr>
            <w:rFonts w:cs="B Nazanin"/>
            <w:noProof/>
            <w:rtl/>
          </w:rPr>
          <w:t>8</w:t>
        </w:r>
        <w:r w:rsidRPr="00417FD3">
          <w:rPr>
            <w:rFonts w:cs="B Nazanin"/>
            <w:noProof/>
            <w:rtl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2814" w14:textId="77777777" w:rsidR="00E60AFF" w:rsidRDefault="00E60AFF" w:rsidP="003615A0">
      <w:pPr>
        <w:spacing w:after="0" w:line="240" w:lineRule="auto"/>
      </w:pPr>
      <w:r>
        <w:separator/>
      </w:r>
    </w:p>
    <w:p w14:paraId="135D3606" w14:textId="77777777" w:rsidR="00E60AFF" w:rsidRDefault="00E60AFF"/>
  </w:footnote>
  <w:footnote w:type="continuationSeparator" w:id="0">
    <w:p w14:paraId="44D3E2F1" w14:textId="77777777" w:rsidR="00E60AFF" w:rsidRDefault="00E60AFF" w:rsidP="003615A0">
      <w:pPr>
        <w:spacing w:after="0" w:line="240" w:lineRule="auto"/>
      </w:pPr>
      <w:r>
        <w:continuationSeparator/>
      </w:r>
    </w:p>
    <w:p w14:paraId="0FB614B1" w14:textId="77777777" w:rsidR="00E60AFF" w:rsidRDefault="00E60A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16C"/>
    <w:multiLevelType w:val="hybridMultilevel"/>
    <w:tmpl w:val="80FEFE9E"/>
    <w:lvl w:ilvl="0" w:tplc="D604E5C4">
      <w:start w:val="1"/>
      <w:numFmt w:val="bullet"/>
      <w:pStyle w:val="a"/>
      <w:lvlText w:val=""/>
      <w:lvlJc w:val="left"/>
      <w:pPr>
        <w:tabs>
          <w:tab w:val="num" w:pos="434"/>
        </w:tabs>
        <w:ind w:left="357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B4F6B"/>
    <w:multiLevelType w:val="hybridMultilevel"/>
    <w:tmpl w:val="F0B04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A6696"/>
    <w:multiLevelType w:val="multilevel"/>
    <w:tmpl w:val="ACD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4DFE"/>
    <w:multiLevelType w:val="hybridMultilevel"/>
    <w:tmpl w:val="BBDC8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972347"/>
    <w:multiLevelType w:val="hybridMultilevel"/>
    <w:tmpl w:val="35020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601218"/>
    <w:multiLevelType w:val="hybridMultilevel"/>
    <w:tmpl w:val="875432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743136"/>
    <w:multiLevelType w:val="hybridMultilevel"/>
    <w:tmpl w:val="9EAA5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A3B31"/>
    <w:multiLevelType w:val="hybridMultilevel"/>
    <w:tmpl w:val="0A12A2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6F4116"/>
    <w:multiLevelType w:val="multilevel"/>
    <w:tmpl w:val="6722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2773E"/>
    <w:multiLevelType w:val="hybridMultilevel"/>
    <w:tmpl w:val="8CA65F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7E0016"/>
    <w:multiLevelType w:val="hybridMultilevel"/>
    <w:tmpl w:val="73AC32F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1842FB"/>
    <w:multiLevelType w:val="hybridMultilevel"/>
    <w:tmpl w:val="B36A89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B341CF"/>
    <w:multiLevelType w:val="hybridMultilevel"/>
    <w:tmpl w:val="2C6EC0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BED7E8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B Nazanin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E25E7E"/>
    <w:multiLevelType w:val="hybridMultilevel"/>
    <w:tmpl w:val="634CCE1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201344"/>
    <w:multiLevelType w:val="hybridMultilevel"/>
    <w:tmpl w:val="76422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D10FBF"/>
    <w:multiLevelType w:val="multilevel"/>
    <w:tmpl w:val="AE3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7132F"/>
    <w:multiLevelType w:val="hybridMultilevel"/>
    <w:tmpl w:val="318AE0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440A53"/>
    <w:multiLevelType w:val="hybridMultilevel"/>
    <w:tmpl w:val="1FD48CD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DF2F6E"/>
    <w:multiLevelType w:val="hybridMultilevel"/>
    <w:tmpl w:val="914698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002168"/>
    <w:multiLevelType w:val="hybridMultilevel"/>
    <w:tmpl w:val="7284C50E"/>
    <w:lvl w:ilvl="0" w:tplc="2C286C84">
      <w:start w:val="1"/>
      <w:numFmt w:val="decimal"/>
      <w:pStyle w:val="Heading1"/>
      <w:lvlText w:val="%1-"/>
      <w:lvlJc w:val="left"/>
      <w:pPr>
        <w:tabs>
          <w:tab w:val="num" w:pos="450"/>
        </w:tabs>
        <w:ind w:left="450" w:hanging="360"/>
      </w:pPr>
      <w:rPr>
        <w:rFonts w:cs="B Nazani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20" w15:restartNumberingAfterBreak="0">
    <w:nsid w:val="491D1989"/>
    <w:multiLevelType w:val="hybridMultilevel"/>
    <w:tmpl w:val="89BED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4C73E0"/>
    <w:multiLevelType w:val="hybridMultilevel"/>
    <w:tmpl w:val="973668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D54A1B"/>
    <w:multiLevelType w:val="hybridMultilevel"/>
    <w:tmpl w:val="4AC619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01919AD"/>
    <w:multiLevelType w:val="hybridMultilevel"/>
    <w:tmpl w:val="3AB8389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2E525A"/>
    <w:multiLevelType w:val="hybridMultilevel"/>
    <w:tmpl w:val="050CF3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680EA8"/>
    <w:multiLevelType w:val="hybridMultilevel"/>
    <w:tmpl w:val="A1C0AD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A229F0"/>
    <w:multiLevelType w:val="hybridMultilevel"/>
    <w:tmpl w:val="4B9C24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853241"/>
    <w:multiLevelType w:val="hybridMultilevel"/>
    <w:tmpl w:val="4A48F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93065A"/>
    <w:multiLevelType w:val="multilevel"/>
    <w:tmpl w:val="C86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E7034"/>
    <w:multiLevelType w:val="hybridMultilevel"/>
    <w:tmpl w:val="A5B210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BF71DC"/>
    <w:multiLevelType w:val="hybridMultilevel"/>
    <w:tmpl w:val="973668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13552B"/>
    <w:multiLevelType w:val="hybridMultilevel"/>
    <w:tmpl w:val="95D697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936BDF"/>
    <w:multiLevelType w:val="hybridMultilevel"/>
    <w:tmpl w:val="2C9CD226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3" w15:restartNumberingAfterBreak="0">
    <w:nsid w:val="756F7B75"/>
    <w:multiLevelType w:val="multilevel"/>
    <w:tmpl w:val="442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07827">
    <w:abstractNumId w:val="19"/>
  </w:num>
  <w:num w:numId="2" w16cid:durableId="264383427">
    <w:abstractNumId w:val="0"/>
  </w:num>
  <w:num w:numId="3" w16cid:durableId="1573347858">
    <w:abstractNumId w:val="32"/>
  </w:num>
  <w:num w:numId="4" w16cid:durableId="62460580">
    <w:abstractNumId w:val="6"/>
  </w:num>
  <w:num w:numId="5" w16cid:durableId="169296276">
    <w:abstractNumId w:val="1"/>
  </w:num>
  <w:num w:numId="6" w16cid:durableId="729157745">
    <w:abstractNumId w:val="3"/>
  </w:num>
  <w:num w:numId="7" w16cid:durableId="58212669">
    <w:abstractNumId w:val="7"/>
  </w:num>
  <w:num w:numId="8" w16cid:durableId="1648128334">
    <w:abstractNumId w:val="17"/>
  </w:num>
  <w:num w:numId="9" w16cid:durableId="1844127831">
    <w:abstractNumId w:val="12"/>
  </w:num>
  <w:num w:numId="10" w16cid:durableId="689333120">
    <w:abstractNumId w:val="31"/>
  </w:num>
  <w:num w:numId="11" w16cid:durableId="8259138">
    <w:abstractNumId w:val="25"/>
  </w:num>
  <w:num w:numId="12" w16cid:durableId="495850481">
    <w:abstractNumId w:val="9"/>
  </w:num>
  <w:num w:numId="13" w16cid:durableId="104228199">
    <w:abstractNumId w:val="10"/>
  </w:num>
  <w:num w:numId="14" w16cid:durableId="1910722899">
    <w:abstractNumId w:val="16"/>
  </w:num>
  <w:num w:numId="15" w16cid:durableId="1771928819">
    <w:abstractNumId w:val="26"/>
  </w:num>
  <w:num w:numId="16" w16cid:durableId="984092278">
    <w:abstractNumId w:val="24"/>
  </w:num>
  <w:num w:numId="17" w16cid:durableId="788400095">
    <w:abstractNumId w:val="13"/>
  </w:num>
  <w:num w:numId="18" w16cid:durableId="1672683175">
    <w:abstractNumId w:val="22"/>
  </w:num>
  <w:num w:numId="19" w16cid:durableId="1696424688">
    <w:abstractNumId w:val="30"/>
  </w:num>
  <w:num w:numId="20" w16cid:durableId="630209317">
    <w:abstractNumId w:val="21"/>
  </w:num>
  <w:num w:numId="21" w16cid:durableId="1923054941">
    <w:abstractNumId w:val="33"/>
  </w:num>
  <w:num w:numId="22" w16cid:durableId="1645112431">
    <w:abstractNumId w:val="8"/>
  </w:num>
  <w:num w:numId="23" w16cid:durableId="1273367125">
    <w:abstractNumId w:val="28"/>
  </w:num>
  <w:num w:numId="24" w16cid:durableId="751122989">
    <w:abstractNumId w:val="15"/>
  </w:num>
  <w:num w:numId="25" w16cid:durableId="777524298">
    <w:abstractNumId w:val="2"/>
  </w:num>
  <w:num w:numId="26" w16cid:durableId="1320304099">
    <w:abstractNumId w:val="29"/>
  </w:num>
  <w:num w:numId="27" w16cid:durableId="24334342">
    <w:abstractNumId w:val="18"/>
  </w:num>
  <w:num w:numId="28" w16cid:durableId="2136636387">
    <w:abstractNumId w:val="5"/>
  </w:num>
  <w:num w:numId="29" w16cid:durableId="855117081">
    <w:abstractNumId w:val="23"/>
  </w:num>
  <w:num w:numId="30" w16cid:durableId="1311670175">
    <w:abstractNumId w:val="20"/>
  </w:num>
  <w:num w:numId="31" w16cid:durableId="1722174900">
    <w:abstractNumId w:val="11"/>
  </w:num>
  <w:num w:numId="32" w16cid:durableId="1147816086">
    <w:abstractNumId w:val="27"/>
  </w:num>
  <w:num w:numId="33" w16cid:durableId="1821654363">
    <w:abstractNumId w:val="4"/>
  </w:num>
  <w:num w:numId="34" w16cid:durableId="205529267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50"/>
    <w:rsid w:val="00004527"/>
    <w:rsid w:val="00005EEC"/>
    <w:rsid w:val="00006BCA"/>
    <w:rsid w:val="0001574B"/>
    <w:rsid w:val="00015A2F"/>
    <w:rsid w:val="0002288C"/>
    <w:rsid w:val="00022E89"/>
    <w:rsid w:val="00023148"/>
    <w:rsid w:val="00025A08"/>
    <w:rsid w:val="00030BC2"/>
    <w:rsid w:val="00031BE9"/>
    <w:rsid w:val="00031F2B"/>
    <w:rsid w:val="0003264B"/>
    <w:rsid w:val="0003461A"/>
    <w:rsid w:val="00035127"/>
    <w:rsid w:val="00040208"/>
    <w:rsid w:val="00040D3A"/>
    <w:rsid w:val="00041BDE"/>
    <w:rsid w:val="000431C0"/>
    <w:rsid w:val="00045764"/>
    <w:rsid w:val="00046ED7"/>
    <w:rsid w:val="00047502"/>
    <w:rsid w:val="00047F48"/>
    <w:rsid w:val="00051E57"/>
    <w:rsid w:val="00052666"/>
    <w:rsid w:val="00053EAD"/>
    <w:rsid w:val="00060DDE"/>
    <w:rsid w:val="00061CB4"/>
    <w:rsid w:val="00062520"/>
    <w:rsid w:val="00062EC0"/>
    <w:rsid w:val="00063232"/>
    <w:rsid w:val="00067853"/>
    <w:rsid w:val="00067A80"/>
    <w:rsid w:val="00067B13"/>
    <w:rsid w:val="00071CFD"/>
    <w:rsid w:val="000734F3"/>
    <w:rsid w:val="00074158"/>
    <w:rsid w:val="000754B9"/>
    <w:rsid w:val="00081D8B"/>
    <w:rsid w:val="0008283F"/>
    <w:rsid w:val="00084244"/>
    <w:rsid w:val="00084864"/>
    <w:rsid w:val="00090356"/>
    <w:rsid w:val="00090AA1"/>
    <w:rsid w:val="00092208"/>
    <w:rsid w:val="00094988"/>
    <w:rsid w:val="00095195"/>
    <w:rsid w:val="00097B92"/>
    <w:rsid w:val="000A017F"/>
    <w:rsid w:val="000A0D84"/>
    <w:rsid w:val="000A4104"/>
    <w:rsid w:val="000A4857"/>
    <w:rsid w:val="000A6453"/>
    <w:rsid w:val="000B29D1"/>
    <w:rsid w:val="000B2E2B"/>
    <w:rsid w:val="000B375B"/>
    <w:rsid w:val="000B3998"/>
    <w:rsid w:val="000B438E"/>
    <w:rsid w:val="000B5579"/>
    <w:rsid w:val="000B6696"/>
    <w:rsid w:val="000B7D25"/>
    <w:rsid w:val="000C2DE8"/>
    <w:rsid w:val="000C5791"/>
    <w:rsid w:val="000C59D8"/>
    <w:rsid w:val="000C6361"/>
    <w:rsid w:val="000D6274"/>
    <w:rsid w:val="000D6C3D"/>
    <w:rsid w:val="000E0993"/>
    <w:rsid w:val="000E09CA"/>
    <w:rsid w:val="000E79B6"/>
    <w:rsid w:val="000F0097"/>
    <w:rsid w:val="000F220D"/>
    <w:rsid w:val="000F3864"/>
    <w:rsid w:val="000F474E"/>
    <w:rsid w:val="000F68C8"/>
    <w:rsid w:val="00101D3E"/>
    <w:rsid w:val="001025CD"/>
    <w:rsid w:val="00104B38"/>
    <w:rsid w:val="001071DB"/>
    <w:rsid w:val="0011067E"/>
    <w:rsid w:val="00114634"/>
    <w:rsid w:val="001146DA"/>
    <w:rsid w:val="00116461"/>
    <w:rsid w:val="001175C1"/>
    <w:rsid w:val="00123048"/>
    <w:rsid w:val="00127166"/>
    <w:rsid w:val="001325BD"/>
    <w:rsid w:val="001326AA"/>
    <w:rsid w:val="0013393B"/>
    <w:rsid w:val="00140F1C"/>
    <w:rsid w:val="00141D17"/>
    <w:rsid w:val="001427E2"/>
    <w:rsid w:val="0015204A"/>
    <w:rsid w:val="0015345C"/>
    <w:rsid w:val="00153BF8"/>
    <w:rsid w:val="00161BAA"/>
    <w:rsid w:val="00162FA8"/>
    <w:rsid w:val="001708BC"/>
    <w:rsid w:val="00171D64"/>
    <w:rsid w:val="00174955"/>
    <w:rsid w:val="001757EE"/>
    <w:rsid w:val="001761AE"/>
    <w:rsid w:val="001813BB"/>
    <w:rsid w:val="00184B90"/>
    <w:rsid w:val="001856AF"/>
    <w:rsid w:val="0018798B"/>
    <w:rsid w:val="00190032"/>
    <w:rsid w:val="001917C2"/>
    <w:rsid w:val="00191A64"/>
    <w:rsid w:val="00192677"/>
    <w:rsid w:val="00194713"/>
    <w:rsid w:val="001A1CF2"/>
    <w:rsid w:val="001A23EA"/>
    <w:rsid w:val="001A31F9"/>
    <w:rsid w:val="001B011D"/>
    <w:rsid w:val="001B20E3"/>
    <w:rsid w:val="001B26A3"/>
    <w:rsid w:val="001B7155"/>
    <w:rsid w:val="001B79F7"/>
    <w:rsid w:val="001C3529"/>
    <w:rsid w:val="001C5005"/>
    <w:rsid w:val="001C7FF0"/>
    <w:rsid w:val="001D1BF9"/>
    <w:rsid w:val="001D1D0A"/>
    <w:rsid w:val="001D2A5B"/>
    <w:rsid w:val="001D4BFC"/>
    <w:rsid w:val="001D5938"/>
    <w:rsid w:val="001D6161"/>
    <w:rsid w:val="001E37EE"/>
    <w:rsid w:val="001E4802"/>
    <w:rsid w:val="001E7FED"/>
    <w:rsid w:val="001F08A0"/>
    <w:rsid w:val="001F20CD"/>
    <w:rsid w:val="001F2C3F"/>
    <w:rsid w:val="001F3FA9"/>
    <w:rsid w:val="001F50EA"/>
    <w:rsid w:val="001F6922"/>
    <w:rsid w:val="001F7C7B"/>
    <w:rsid w:val="00203EEE"/>
    <w:rsid w:val="00204E9C"/>
    <w:rsid w:val="00213430"/>
    <w:rsid w:val="00214F9B"/>
    <w:rsid w:val="0021773E"/>
    <w:rsid w:val="00220B01"/>
    <w:rsid w:val="00226D15"/>
    <w:rsid w:val="00226F95"/>
    <w:rsid w:val="002317E2"/>
    <w:rsid w:val="00231E7D"/>
    <w:rsid w:val="00231F4E"/>
    <w:rsid w:val="00234784"/>
    <w:rsid w:val="0023540D"/>
    <w:rsid w:val="00235D62"/>
    <w:rsid w:val="002366B3"/>
    <w:rsid w:val="002410CE"/>
    <w:rsid w:val="0024176E"/>
    <w:rsid w:val="00242648"/>
    <w:rsid w:val="002438C5"/>
    <w:rsid w:val="002470C6"/>
    <w:rsid w:val="0025155F"/>
    <w:rsid w:val="00256113"/>
    <w:rsid w:val="00260387"/>
    <w:rsid w:val="00260F7D"/>
    <w:rsid w:val="002626B3"/>
    <w:rsid w:val="00262F21"/>
    <w:rsid w:val="002641F5"/>
    <w:rsid w:val="002671BE"/>
    <w:rsid w:val="0027214D"/>
    <w:rsid w:val="00274348"/>
    <w:rsid w:val="00275F5D"/>
    <w:rsid w:val="00277A5D"/>
    <w:rsid w:val="002861D3"/>
    <w:rsid w:val="00286A89"/>
    <w:rsid w:val="00294AD5"/>
    <w:rsid w:val="002A3342"/>
    <w:rsid w:val="002A374D"/>
    <w:rsid w:val="002A38C6"/>
    <w:rsid w:val="002A47E1"/>
    <w:rsid w:val="002A608E"/>
    <w:rsid w:val="002B04C1"/>
    <w:rsid w:val="002B2873"/>
    <w:rsid w:val="002B63D8"/>
    <w:rsid w:val="002C1B0F"/>
    <w:rsid w:val="002C2940"/>
    <w:rsid w:val="002C35A8"/>
    <w:rsid w:val="002C3F01"/>
    <w:rsid w:val="002C76D1"/>
    <w:rsid w:val="002D0D01"/>
    <w:rsid w:val="002D1D8C"/>
    <w:rsid w:val="002D3415"/>
    <w:rsid w:val="002D5584"/>
    <w:rsid w:val="002D6BA1"/>
    <w:rsid w:val="002D7413"/>
    <w:rsid w:val="002E220B"/>
    <w:rsid w:val="002F04F7"/>
    <w:rsid w:val="002F1677"/>
    <w:rsid w:val="002F1917"/>
    <w:rsid w:val="002F41B9"/>
    <w:rsid w:val="002F57EE"/>
    <w:rsid w:val="002F784B"/>
    <w:rsid w:val="003026A2"/>
    <w:rsid w:val="00306289"/>
    <w:rsid w:val="00311977"/>
    <w:rsid w:val="0031498B"/>
    <w:rsid w:val="00316266"/>
    <w:rsid w:val="00321640"/>
    <w:rsid w:val="0032242D"/>
    <w:rsid w:val="00323A70"/>
    <w:rsid w:val="00323EDB"/>
    <w:rsid w:val="00326312"/>
    <w:rsid w:val="003267C6"/>
    <w:rsid w:val="00326ABB"/>
    <w:rsid w:val="00326C35"/>
    <w:rsid w:val="00333292"/>
    <w:rsid w:val="003341DE"/>
    <w:rsid w:val="00336E79"/>
    <w:rsid w:val="00336F5D"/>
    <w:rsid w:val="00343BE9"/>
    <w:rsid w:val="00345F94"/>
    <w:rsid w:val="00347B03"/>
    <w:rsid w:val="00350099"/>
    <w:rsid w:val="00355410"/>
    <w:rsid w:val="00356FBF"/>
    <w:rsid w:val="00360601"/>
    <w:rsid w:val="00361102"/>
    <w:rsid w:val="003615A0"/>
    <w:rsid w:val="00362E93"/>
    <w:rsid w:val="00363D96"/>
    <w:rsid w:val="003668A4"/>
    <w:rsid w:val="00370D7D"/>
    <w:rsid w:val="00371DD9"/>
    <w:rsid w:val="00373611"/>
    <w:rsid w:val="00377CA1"/>
    <w:rsid w:val="00380AFE"/>
    <w:rsid w:val="00382057"/>
    <w:rsid w:val="00384325"/>
    <w:rsid w:val="0038452F"/>
    <w:rsid w:val="003976BD"/>
    <w:rsid w:val="003A5B16"/>
    <w:rsid w:val="003A65A1"/>
    <w:rsid w:val="003B0F26"/>
    <w:rsid w:val="003B17E7"/>
    <w:rsid w:val="003B3BA4"/>
    <w:rsid w:val="003B4217"/>
    <w:rsid w:val="003B5719"/>
    <w:rsid w:val="003B6E0B"/>
    <w:rsid w:val="003B7E77"/>
    <w:rsid w:val="003C0B5B"/>
    <w:rsid w:val="003C2808"/>
    <w:rsid w:val="003C3485"/>
    <w:rsid w:val="003D0572"/>
    <w:rsid w:val="003D0F3C"/>
    <w:rsid w:val="003D329A"/>
    <w:rsid w:val="003D4CF9"/>
    <w:rsid w:val="003D501E"/>
    <w:rsid w:val="003E067D"/>
    <w:rsid w:val="003E16A6"/>
    <w:rsid w:val="003E1DB2"/>
    <w:rsid w:val="003E4B49"/>
    <w:rsid w:val="003E520F"/>
    <w:rsid w:val="003E6A27"/>
    <w:rsid w:val="003F0029"/>
    <w:rsid w:val="003F04F5"/>
    <w:rsid w:val="003F152E"/>
    <w:rsid w:val="003F2BA1"/>
    <w:rsid w:val="003F7196"/>
    <w:rsid w:val="004000EB"/>
    <w:rsid w:val="004004B4"/>
    <w:rsid w:val="00401C42"/>
    <w:rsid w:val="004031BD"/>
    <w:rsid w:val="00404681"/>
    <w:rsid w:val="00405FCE"/>
    <w:rsid w:val="00410615"/>
    <w:rsid w:val="00410AF5"/>
    <w:rsid w:val="00410E46"/>
    <w:rsid w:val="004126C0"/>
    <w:rsid w:val="00413D4F"/>
    <w:rsid w:val="004160B9"/>
    <w:rsid w:val="00416166"/>
    <w:rsid w:val="004168BD"/>
    <w:rsid w:val="00417FD3"/>
    <w:rsid w:val="00422983"/>
    <w:rsid w:val="00423046"/>
    <w:rsid w:val="00423324"/>
    <w:rsid w:val="00426923"/>
    <w:rsid w:val="0042786E"/>
    <w:rsid w:val="00430421"/>
    <w:rsid w:val="00430EA3"/>
    <w:rsid w:val="00433824"/>
    <w:rsid w:val="00441A7D"/>
    <w:rsid w:val="00441BA1"/>
    <w:rsid w:val="0044580B"/>
    <w:rsid w:val="004477F5"/>
    <w:rsid w:val="004532F9"/>
    <w:rsid w:val="00454FD6"/>
    <w:rsid w:val="0045621D"/>
    <w:rsid w:val="00457522"/>
    <w:rsid w:val="00462F92"/>
    <w:rsid w:val="00463970"/>
    <w:rsid w:val="00464885"/>
    <w:rsid w:val="00464CCB"/>
    <w:rsid w:val="004660C0"/>
    <w:rsid w:val="004662DB"/>
    <w:rsid w:val="004663B5"/>
    <w:rsid w:val="004701F5"/>
    <w:rsid w:val="004748EF"/>
    <w:rsid w:val="00475C6C"/>
    <w:rsid w:val="00476056"/>
    <w:rsid w:val="00477ADC"/>
    <w:rsid w:val="0048040B"/>
    <w:rsid w:val="0048568F"/>
    <w:rsid w:val="004868A6"/>
    <w:rsid w:val="0049058F"/>
    <w:rsid w:val="00496A20"/>
    <w:rsid w:val="004A22B2"/>
    <w:rsid w:val="004A2B7B"/>
    <w:rsid w:val="004A53BC"/>
    <w:rsid w:val="004B2664"/>
    <w:rsid w:val="004B3480"/>
    <w:rsid w:val="004B6A6B"/>
    <w:rsid w:val="004C490E"/>
    <w:rsid w:val="004D07AF"/>
    <w:rsid w:val="004D1584"/>
    <w:rsid w:val="004D1E07"/>
    <w:rsid w:val="004D753B"/>
    <w:rsid w:val="004E22C2"/>
    <w:rsid w:val="004E285E"/>
    <w:rsid w:val="004E39CC"/>
    <w:rsid w:val="004E407B"/>
    <w:rsid w:val="004E509C"/>
    <w:rsid w:val="004E65A0"/>
    <w:rsid w:val="004E6990"/>
    <w:rsid w:val="004F4FFF"/>
    <w:rsid w:val="0050152F"/>
    <w:rsid w:val="00503C5B"/>
    <w:rsid w:val="0050407E"/>
    <w:rsid w:val="00504777"/>
    <w:rsid w:val="005117DB"/>
    <w:rsid w:val="00512AEE"/>
    <w:rsid w:val="00513357"/>
    <w:rsid w:val="00516B62"/>
    <w:rsid w:val="005202EF"/>
    <w:rsid w:val="005210A2"/>
    <w:rsid w:val="00521713"/>
    <w:rsid w:val="0052210B"/>
    <w:rsid w:val="00522F00"/>
    <w:rsid w:val="00532199"/>
    <w:rsid w:val="00532C5E"/>
    <w:rsid w:val="00535BDF"/>
    <w:rsid w:val="00535D07"/>
    <w:rsid w:val="00536633"/>
    <w:rsid w:val="00536C50"/>
    <w:rsid w:val="00540BC0"/>
    <w:rsid w:val="005423F3"/>
    <w:rsid w:val="00543009"/>
    <w:rsid w:val="00543A8A"/>
    <w:rsid w:val="00544F68"/>
    <w:rsid w:val="00551C52"/>
    <w:rsid w:val="005539E3"/>
    <w:rsid w:val="00556264"/>
    <w:rsid w:val="00560CC6"/>
    <w:rsid w:val="005745D3"/>
    <w:rsid w:val="005762F0"/>
    <w:rsid w:val="00577EF2"/>
    <w:rsid w:val="00580A07"/>
    <w:rsid w:val="00582430"/>
    <w:rsid w:val="00583DAA"/>
    <w:rsid w:val="00586594"/>
    <w:rsid w:val="00592FCF"/>
    <w:rsid w:val="005934E8"/>
    <w:rsid w:val="00594019"/>
    <w:rsid w:val="0059417E"/>
    <w:rsid w:val="005A158C"/>
    <w:rsid w:val="005A37F1"/>
    <w:rsid w:val="005A59F3"/>
    <w:rsid w:val="005A6B36"/>
    <w:rsid w:val="005A6BA1"/>
    <w:rsid w:val="005B2F94"/>
    <w:rsid w:val="005B5998"/>
    <w:rsid w:val="005C2103"/>
    <w:rsid w:val="005C43EC"/>
    <w:rsid w:val="005D1F93"/>
    <w:rsid w:val="005D2986"/>
    <w:rsid w:val="005E3D2C"/>
    <w:rsid w:val="005E44D0"/>
    <w:rsid w:val="005E522E"/>
    <w:rsid w:val="005F13C7"/>
    <w:rsid w:val="005F2FAF"/>
    <w:rsid w:val="005F52D3"/>
    <w:rsid w:val="005F7C3B"/>
    <w:rsid w:val="005F7E86"/>
    <w:rsid w:val="00603EBD"/>
    <w:rsid w:val="006123CC"/>
    <w:rsid w:val="006150DE"/>
    <w:rsid w:val="006156AC"/>
    <w:rsid w:val="00616669"/>
    <w:rsid w:val="00617005"/>
    <w:rsid w:val="0062289B"/>
    <w:rsid w:val="00626070"/>
    <w:rsid w:val="006279BF"/>
    <w:rsid w:val="00633C9E"/>
    <w:rsid w:val="006341A7"/>
    <w:rsid w:val="006352A5"/>
    <w:rsid w:val="00641BA7"/>
    <w:rsid w:val="00642895"/>
    <w:rsid w:val="00643130"/>
    <w:rsid w:val="00645F38"/>
    <w:rsid w:val="00652348"/>
    <w:rsid w:val="006523E6"/>
    <w:rsid w:val="00652816"/>
    <w:rsid w:val="00653976"/>
    <w:rsid w:val="00654629"/>
    <w:rsid w:val="00657EDA"/>
    <w:rsid w:val="00670539"/>
    <w:rsid w:val="006813CA"/>
    <w:rsid w:val="00686982"/>
    <w:rsid w:val="006870C4"/>
    <w:rsid w:val="00691395"/>
    <w:rsid w:val="00694AF3"/>
    <w:rsid w:val="00695251"/>
    <w:rsid w:val="00697AE7"/>
    <w:rsid w:val="006A085B"/>
    <w:rsid w:val="006A1F93"/>
    <w:rsid w:val="006A2445"/>
    <w:rsid w:val="006B26DE"/>
    <w:rsid w:val="006B38ED"/>
    <w:rsid w:val="006B440E"/>
    <w:rsid w:val="006B5D2E"/>
    <w:rsid w:val="006B68B8"/>
    <w:rsid w:val="006B6D56"/>
    <w:rsid w:val="006C7761"/>
    <w:rsid w:val="006C7DD4"/>
    <w:rsid w:val="006D1163"/>
    <w:rsid w:val="006D3F25"/>
    <w:rsid w:val="006D70C6"/>
    <w:rsid w:val="006D7942"/>
    <w:rsid w:val="006D7A34"/>
    <w:rsid w:val="006E03BD"/>
    <w:rsid w:val="006E0438"/>
    <w:rsid w:val="006E3837"/>
    <w:rsid w:val="006E4160"/>
    <w:rsid w:val="006F2B27"/>
    <w:rsid w:val="006F422E"/>
    <w:rsid w:val="00701BC7"/>
    <w:rsid w:val="00706671"/>
    <w:rsid w:val="00710790"/>
    <w:rsid w:val="00713935"/>
    <w:rsid w:val="00720330"/>
    <w:rsid w:val="00721520"/>
    <w:rsid w:val="00721960"/>
    <w:rsid w:val="0072271D"/>
    <w:rsid w:val="0072391B"/>
    <w:rsid w:val="007309F5"/>
    <w:rsid w:val="007355D2"/>
    <w:rsid w:val="00736293"/>
    <w:rsid w:val="0073664E"/>
    <w:rsid w:val="007371B8"/>
    <w:rsid w:val="0073722D"/>
    <w:rsid w:val="007379AC"/>
    <w:rsid w:val="00742C01"/>
    <w:rsid w:val="00742C78"/>
    <w:rsid w:val="007448AD"/>
    <w:rsid w:val="00744EEB"/>
    <w:rsid w:val="00747074"/>
    <w:rsid w:val="00750541"/>
    <w:rsid w:val="0075178A"/>
    <w:rsid w:val="00753FC1"/>
    <w:rsid w:val="00753FD3"/>
    <w:rsid w:val="0075467B"/>
    <w:rsid w:val="00762E67"/>
    <w:rsid w:val="00764BB3"/>
    <w:rsid w:val="00765C71"/>
    <w:rsid w:val="00775627"/>
    <w:rsid w:val="00775CCD"/>
    <w:rsid w:val="00783391"/>
    <w:rsid w:val="007838C9"/>
    <w:rsid w:val="00790C92"/>
    <w:rsid w:val="007912C6"/>
    <w:rsid w:val="00793812"/>
    <w:rsid w:val="00795CEC"/>
    <w:rsid w:val="007962E0"/>
    <w:rsid w:val="007A0C4E"/>
    <w:rsid w:val="007A3190"/>
    <w:rsid w:val="007A5032"/>
    <w:rsid w:val="007B0792"/>
    <w:rsid w:val="007B2EC5"/>
    <w:rsid w:val="007B4DA0"/>
    <w:rsid w:val="007C544B"/>
    <w:rsid w:val="007C6007"/>
    <w:rsid w:val="007D09E6"/>
    <w:rsid w:val="007D3937"/>
    <w:rsid w:val="007D723C"/>
    <w:rsid w:val="007E0326"/>
    <w:rsid w:val="007E52D1"/>
    <w:rsid w:val="007E6254"/>
    <w:rsid w:val="007E7917"/>
    <w:rsid w:val="007F1331"/>
    <w:rsid w:val="007F4F7E"/>
    <w:rsid w:val="007F6C0A"/>
    <w:rsid w:val="00800030"/>
    <w:rsid w:val="00802AA0"/>
    <w:rsid w:val="00804368"/>
    <w:rsid w:val="00806D7F"/>
    <w:rsid w:val="00810CBF"/>
    <w:rsid w:val="00824A2E"/>
    <w:rsid w:val="008266E8"/>
    <w:rsid w:val="0083018F"/>
    <w:rsid w:val="00831D89"/>
    <w:rsid w:val="00836021"/>
    <w:rsid w:val="00836E2F"/>
    <w:rsid w:val="0083754C"/>
    <w:rsid w:val="0084192D"/>
    <w:rsid w:val="00850C19"/>
    <w:rsid w:val="00852EAA"/>
    <w:rsid w:val="00856CE7"/>
    <w:rsid w:val="00857C93"/>
    <w:rsid w:val="008609F1"/>
    <w:rsid w:val="00863E58"/>
    <w:rsid w:val="00863EE7"/>
    <w:rsid w:val="008650C6"/>
    <w:rsid w:val="00867BF4"/>
    <w:rsid w:val="00871C02"/>
    <w:rsid w:val="008728CC"/>
    <w:rsid w:val="00876C00"/>
    <w:rsid w:val="00877840"/>
    <w:rsid w:val="00877D1D"/>
    <w:rsid w:val="0088001F"/>
    <w:rsid w:val="008809C0"/>
    <w:rsid w:val="00881130"/>
    <w:rsid w:val="00885D1A"/>
    <w:rsid w:val="00885F72"/>
    <w:rsid w:val="00890540"/>
    <w:rsid w:val="00893433"/>
    <w:rsid w:val="00895423"/>
    <w:rsid w:val="00895A7F"/>
    <w:rsid w:val="008964A9"/>
    <w:rsid w:val="008A090E"/>
    <w:rsid w:val="008A4842"/>
    <w:rsid w:val="008A70BE"/>
    <w:rsid w:val="008B3D56"/>
    <w:rsid w:val="008B5112"/>
    <w:rsid w:val="008B577B"/>
    <w:rsid w:val="008C6849"/>
    <w:rsid w:val="008D00E9"/>
    <w:rsid w:val="008D2507"/>
    <w:rsid w:val="008D3149"/>
    <w:rsid w:val="008D450B"/>
    <w:rsid w:val="008D4711"/>
    <w:rsid w:val="008D6A8F"/>
    <w:rsid w:val="008D7F07"/>
    <w:rsid w:val="008E1D5E"/>
    <w:rsid w:val="008E234C"/>
    <w:rsid w:val="008E45D9"/>
    <w:rsid w:val="008E4A94"/>
    <w:rsid w:val="008E4D51"/>
    <w:rsid w:val="008E4E54"/>
    <w:rsid w:val="008E6894"/>
    <w:rsid w:val="008E6C72"/>
    <w:rsid w:val="008E6EDE"/>
    <w:rsid w:val="008F15E8"/>
    <w:rsid w:val="00900536"/>
    <w:rsid w:val="00901F0A"/>
    <w:rsid w:val="00910669"/>
    <w:rsid w:val="00915989"/>
    <w:rsid w:val="00916A68"/>
    <w:rsid w:val="00917BA7"/>
    <w:rsid w:val="009201C4"/>
    <w:rsid w:val="0092291B"/>
    <w:rsid w:val="00922DED"/>
    <w:rsid w:val="00923AE5"/>
    <w:rsid w:val="00923D93"/>
    <w:rsid w:val="009250F6"/>
    <w:rsid w:val="00930CE8"/>
    <w:rsid w:val="009316D0"/>
    <w:rsid w:val="0093191A"/>
    <w:rsid w:val="00931ADF"/>
    <w:rsid w:val="00931E8E"/>
    <w:rsid w:val="00941056"/>
    <w:rsid w:val="00942FCC"/>
    <w:rsid w:val="009465B5"/>
    <w:rsid w:val="00952CA3"/>
    <w:rsid w:val="00954674"/>
    <w:rsid w:val="00955481"/>
    <w:rsid w:val="00957853"/>
    <w:rsid w:val="0096564D"/>
    <w:rsid w:val="0096799C"/>
    <w:rsid w:val="00976C27"/>
    <w:rsid w:val="0098398F"/>
    <w:rsid w:val="00992E02"/>
    <w:rsid w:val="009A31DE"/>
    <w:rsid w:val="009A4098"/>
    <w:rsid w:val="009A6B33"/>
    <w:rsid w:val="009B1388"/>
    <w:rsid w:val="009B225B"/>
    <w:rsid w:val="009B6DDC"/>
    <w:rsid w:val="009B7E9C"/>
    <w:rsid w:val="009C08EC"/>
    <w:rsid w:val="009C2E86"/>
    <w:rsid w:val="009C32E7"/>
    <w:rsid w:val="009C42CE"/>
    <w:rsid w:val="009C4D82"/>
    <w:rsid w:val="009C4FBB"/>
    <w:rsid w:val="009C5C25"/>
    <w:rsid w:val="009D14B0"/>
    <w:rsid w:val="009D54BF"/>
    <w:rsid w:val="009E062A"/>
    <w:rsid w:val="009E1014"/>
    <w:rsid w:val="009E1FE7"/>
    <w:rsid w:val="009E2B47"/>
    <w:rsid w:val="009E3163"/>
    <w:rsid w:val="009E4CB0"/>
    <w:rsid w:val="009E5875"/>
    <w:rsid w:val="009E62DA"/>
    <w:rsid w:val="009E6EE5"/>
    <w:rsid w:val="009E74D9"/>
    <w:rsid w:val="009E7C80"/>
    <w:rsid w:val="009F0408"/>
    <w:rsid w:val="009F0BF2"/>
    <w:rsid w:val="00A0666A"/>
    <w:rsid w:val="00A0704C"/>
    <w:rsid w:val="00A122FE"/>
    <w:rsid w:val="00A13856"/>
    <w:rsid w:val="00A1436F"/>
    <w:rsid w:val="00A179FA"/>
    <w:rsid w:val="00A206C5"/>
    <w:rsid w:val="00A2097F"/>
    <w:rsid w:val="00A219B6"/>
    <w:rsid w:val="00A23335"/>
    <w:rsid w:val="00A24708"/>
    <w:rsid w:val="00A24CAC"/>
    <w:rsid w:val="00A31345"/>
    <w:rsid w:val="00A32C4B"/>
    <w:rsid w:val="00A338BE"/>
    <w:rsid w:val="00A36CF2"/>
    <w:rsid w:val="00A36EF7"/>
    <w:rsid w:val="00A400AE"/>
    <w:rsid w:val="00A41E87"/>
    <w:rsid w:val="00A45CDF"/>
    <w:rsid w:val="00A5086D"/>
    <w:rsid w:val="00A52361"/>
    <w:rsid w:val="00A52F53"/>
    <w:rsid w:val="00A5342E"/>
    <w:rsid w:val="00A54301"/>
    <w:rsid w:val="00A638E5"/>
    <w:rsid w:val="00A641FF"/>
    <w:rsid w:val="00A655AF"/>
    <w:rsid w:val="00A6572D"/>
    <w:rsid w:val="00A73785"/>
    <w:rsid w:val="00A76823"/>
    <w:rsid w:val="00A80273"/>
    <w:rsid w:val="00A809B2"/>
    <w:rsid w:val="00A81710"/>
    <w:rsid w:val="00A82C40"/>
    <w:rsid w:val="00A865A5"/>
    <w:rsid w:val="00A90DFC"/>
    <w:rsid w:val="00A940F8"/>
    <w:rsid w:val="00A953F2"/>
    <w:rsid w:val="00A95B85"/>
    <w:rsid w:val="00A97228"/>
    <w:rsid w:val="00AA0118"/>
    <w:rsid w:val="00AA23EF"/>
    <w:rsid w:val="00AA5228"/>
    <w:rsid w:val="00AA5A3F"/>
    <w:rsid w:val="00AB125C"/>
    <w:rsid w:val="00AB4CEF"/>
    <w:rsid w:val="00AC0CDC"/>
    <w:rsid w:val="00AC2FAD"/>
    <w:rsid w:val="00AC3523"/>
    <w:rsid w:val="00AC4159"/>
    <w:rsid w:val="00AD0FA6"/>
    <w:rsid w:val="00AD4691"/>
    <w:rsid w:val="00AD5279"/>
    <w:rsid w:val="00AD7C83"/>
    <w:rsid w:val="00AE1CB4"/>
    <w:rsid w:val="00AF2B64"/>
    <w:rsid w:val="00AF3D3F"/>
    <w:rsid w:val="00B07108"/>
    <w:rsid w:val="00B07E8B"/>
    <w:rsid w:val="00B141E9"/>
    <w:rsid w:val="00B163D5"/>
    <w:rsid w:val="00B228D8"/>
    <w:rsid w:val="00B31DD4"/>
    <w:rsid w:val="00B3242D"/>
    <w:rsid w:val="00B32943"/>
    <w:rsid w:val="00B34449"/>
    <w:rsid w:val="00B35925"/>
    <w:rsid w:val="00B41655"/>
    <w:rsid w:val="00B41F64"/>
    <w:rsid w:val="00B423B9"/>
    <w:rsid w:val="00B448F4"/>
    <w:rsid w:val="00B4774B"/>
    <w:rsid w:val="00B5196B"/>
    <w:rsid w:val="00B51E1A"/>
    <w:rsid w:val="00B5313C"/>
    <w:rsid w:val="00B53CF3"/>
    <w:rsid w:val="00B54797"/>
    <w:rsid w:val="00B547AA"/>
    <w:rsid w:val="00B566CE"/>
    <w:rsid w:val="00B572EC"/>
    <w:rsid w:val="00B57B42"/>
    <w:rsid w:val="00B61681"/>
    <w:rsid w:val="00B61764"/>
    <w:rsid w:val="00B62371"/>
    <w:rsid w:val="00B623DD"/>
    <w:rsid w:val="00B670EF"/>
    <w:rsid w:val="00B671EF"/>
    <w:rsid w:val="00B70A6B"/>
    <w:rsid w:val="00B70A93"/>
    <w:rsid w:val="00B7285F"/>
    <w:rsid w:val="00B73B3A"/>
    <w:rsid w:val="00B74EF5"/>
    <w:rsid w:val="00B769A2"/>
    <w:rsid w:val="00B82090"/>
    <w:rsid w:val="00B8319F"/>
    <w:rsid w:val="00B85758"/>
    <w:rsid w:val="00B94AF8"/>
    <w:rsid w:val="00B97640"/>
    <w:rsid w:val="00BA1B63"/>
    <w:rsid w:val="00BA4CAE"/>
    <w:rsid w:val="00BA7E2E"/>
    <w:rsid w:val="00BB53F6"/>
    <w:rsid w:val="00BB6E48"/>
    <w:rsid w:val="00BB799F"/>
    <w:rsid w:val="00BC04B3"/>
    <w:rsid w:val="00BC0B04"/>
    <w:rsid w:val="00BC31C2"/>
    <w:rsid w:val="00BC35CD"/>
    <w:rsid w:val="00BC4BEE"/>
    <w:rsid w:val="00BC5659"/>
    <w:rsid w:val="00BC5F03"/>
    <w:rsid w:val="00BC6BDA"/>
    <w:rsid w:val="00BD423B"/>
    <w:rsid w:val="00BD4A17"/>
    <w:rsid w:val="00BE2457"/>
    <w:rsid w:val="00BE433C"/>
    <w:rsid w:val="00BE7634"/>
    <w:rsid w:val="00BF0D06"/>
    <w:rsid w:val="00BF581A"/>
    <w:rsid w:val="00BF6FE8"/>
    <w:rsid w:val="00BF7DD2"/>
    <w:rsid w:val="00C01AB3"/>
    <w:rsid w:val="00C02FF6"/>
    <w:rsid w:val="00C05A5D"/>
    <w:rsid w:val="00C12140"/>
    <w:rsid w:val="00C12AE8"/>
    <w:rsid w:val="00C12ECA"/>
    <w:rsid w:val="00C147CE"/>
    <w:rsid w:val="00C17AE0"/>
    <w:rsid w:val="00C31C6C"/>
    <w:rsid w:val="00C320A3"/>
    <w:rsid w:val="00C329FA"/>
    <w:rsid w:val="00C347C1"/>
    <w:rsid w:val="00C3692E"/>
    <w:rsid w:val="00C37A42"/>
    <w:rsid w:val="00C37D7A"/>
    <w:rsid w:val="00C414BC"/>
    <w:rsid w:val="00C42347"/>
    <w:rsid w:val="00C435F4"/>
    <w:rsid w:val="00C43856"/>
    <w:rsid w:val="00C46678"/>
    <w:rsid w:val="00C47E41"/>
    <w:rsid w:val="00C50D77"/>
    <w:rsid w:val="00C51DC9"/>
    <w:rsid w:val="00C54301"/>
    <w:rsid w:val="00C56BB5"/>
    <w:rsid w:val="00C60A73"/>
    <w:rsid w:val="00C61102"/>
    <w:rsid w:val="00C61C69"/>
    <w:rsid w:val="00C64B8C"/>
    <w:rsid w:val="00C6766F"/>
    <w:rsid w:val="00C67D6A"/>
    <w:rsid w:val="00C75B4F"/>
    <w:rsid w:val="00C809D0"/>
    <w:rsid w:val="00C81C6B"/>
    <w:rsid w:val="00C82361"/>
    <w:rsid w:val="00C82E10"/>
    <w:rsid w:val="00C8357B"/>
    <w:rsid w:val="00C8390D"/>
    <w:rsid w:val="00C845AC"/>
    <w:rsid w:val="00C861D6"/>
    <w:rsid w:val="00C873D6"/>
    <w:rsid w:val="00C90681"/>
    <w:rsid w:val="00C93F88"/>
    <w:rsid w:val="00C94C2A"/>
    <w:rsid w:val="00CA17EE"/>
    <w:rsid w:val="00CA42FD"/>
    <w:rsid w:val="00CA4659"/>
    <w:rsid w:val="00CB267C"/>
    <w:rsid w:val="00CC2248"/>
    <w:rsid w:val="00CC5A89"/>
    <w:rsid w:val="00CD0A86"/>
    <w:rsid w:val="00CD15B3"/>
    <w:rsid w:val="00CD35DC"/>
    <w:rsid w:val="00CD3D88"/>
    <w:rsid w:val="00CD4262"/>
    <w:rsid w:val="00CE48DE"/>
    <w:rsid w:val="00CE568B"/>
    <w:rsid w:val="00CF234F"/>
    <w:rsid w:val="00CF484D"/>
    <w:rsid w:val="00CF7AB4"/>
    <w:rsid w:val="00D01873"/>
    <w:rsid w:val="00D044A8"/>
    <w:rsid w:val="00D04DD8"/>
    <w:rsid w:val="00D06737"/>
    <w:rsid w:val="00D10C8F"/>
    <w:rsid w:val="00D12789"/>
    <w:rsid w:val="00D170B3"/>
    <w:rsid w:val="00D20859"/>
    <w:rsid w:val="00D23CA6"/>
    <w:rsid w:val="00D24FA1"/>
    <w:rsid w:val="00D26FFE"/>
    <w:rsid w:val="00D31B9A"/>
    <w:rsid w:val="00D33908"/>
    <w:rsid w:val="00D4345E"/>
    <w:rsid w:val="00D43525"/>
    <w:rsid w:val="00D500D2"/>
    <w:rsid w:val="00D50968"/>
    <w:rsid w:val="00D516A0"/>
    <w:rsid w:val="00D52AEB"/>
    <w:rsid w:val="00D561BB"/>
    <w:rsid w:val="00D64571"/>
    <w:rsid w:val="00D64FE4"/>
    <w:rsid w:val="00D6645A"/>
    <w:rsid w:val="00D668E4"/>
    <w:rsid w:val="00D726D2"/>
    <w:rsid w:val="00D72F7A"/>
    <w:rsid w:val="00D74B34"/>
    <w:rsid w:val="00D76603"/>
    <w:rsid w:val="00D80535"/>
    <w:rsid w:val="00D83E3D"/>
    <w:rsid w:val="00D842AB"/>
    <w:rsid w:val="00D861EE"/>
    <w:rsid w:val="00D86FD6"/>
    <w:rsid w:val="00D90EFD"/>
    <w:rsid w:val="00D91FDC"/>
    <w:rsid w:val="00D9218E"/>
    <w:rsid w:val="00D95FC6"/>
    <w:rsid w:val="00D97884"/>
    <w:rsid w:val="00DA1F38"/>
    <w:rsid w:val="00DA27B4"/>
    <w:rsid w:val="00DA3296"/>
    <w:rsid w:val="00DA4F33"/>
    <w:rsid w:val="00DA6028"/>
    <w:rsid w:val="00DA7421"/>
    <w:rsid w:val="00DB1F46"/>
    <w:rsid w:val="00DB4937"/>
    <w:rsid w:val="00DD21AC"/>
    <w:rsid w:val="00DD2BCB"/>
    <w:rsid w:val="00DD5A29"/>
    <w:rsid w:val="00DD78C3"/>
    <w:rsid w:val="00DE0231"/>
    <w:rsid w:val="00DE05BC"/>
    <w:rsid w:val="00DE0678"/>
    <w:rsid w:val="00DE0D95"/>
    <w:rsid w:val="00DE1BF7"/>
    <w:rsid w:val="00DE1EF0"/>
    <w:rsid w:val="00DE439A"/>
    <w:rsid w:val="00DE67F4"/>
    <w:rsid w:val="00DE6EF8"/>
    <w:rsid w:val="00DE71F4"/>
    <w:rsid w:val="00DF0540"/>
    <w:rsid w:val="00DF76D2"/>
    <w:rsid w:val="00E00E84"/>
    <w:rsid w:val="00E00FFA"/>
    <w:rsid w:val="00E01A29"/>
    <w:rsid w:val="00E04E6E"/>
    <w:rsid w:val="00E0550C"/>
    <w:rsid w:val="00E057A7"/>
    <w:rsid w:val="00E0718B"/>
    <w:rsid w:val="00E10BBE"/>
    <w:rsid w:val="00E10F58"/>
    <w:rsid w:val="00E114A0"/>
    <w:rsid w:val="00E12AEE"/>
    <w:rsid w:val="00E13340"/>
    <w:rsid w:val="00E20F24"/>
    <w:rsid w:val="00E22473"/>
    <w:rsid w:val="00E23BC9"/>
    <w:rsid w:val="00E24162"/>
    <w:rsid w:val="00E24C8A"/>
    <w:rsid w:val="00E2531E"/>
    <w:rsid w:val="00E26B5C"/>
    <w:rsid w:val="00E309D7"/>
    <w:rsid w:val="00E31CD7"/>
    <w:rsid w:val="00E31D3B"/>
    <w:rsid w:val="00E33436"/>
    <w:rsid w:val="00E352A3"/>
    <w:rsid w:val="00E4284E"/>
    <w:rsid w:val="00E43BCE"/>
    <w:rsid w:val="00E46242"/>
    <w:rsid w:val="00E50AD3"/>
    <w:rsid w:val="00E50B79"/>
    <w:rsid w:val="00E53758"/>
    <w:rsid w:val="00E56F07"/>
    <w:rsid w:val="00E60AFF"/>
    <w:rsid w:val="00E65963"/>
    <w:rsid w:val="00E65FBD"/>
    <w:rsid w:val="00E7001B"/>
    <w:rsid w:val="00E75123"/>
    <w:rsid w:val="00E75E88"/>
    <w:rsid w:val="00E8064D"/>
    <w:rsid w:val="00E8174B"/>
    <w:rsid w:val="00E8506F"/>
    <w:rsid w:val="00E87FBA"/>
    <w:rsid w:val="00E91683"/>
    <w:rsid w:val="00E96836"/>
    <w:rsid w:val="00EA2F47"/>
    <w:rsid w:val="00EB04F2"/>
    <w:rsid w:val="00EB1382"/>
    <w:rsid w:val="00EB2CD2"/>
    <w:rsid w:val="00EB34C5"/>
    <w:rsid w:val="00EB5B44"/>
    <w:rsid w:val="00EB5C85"/>
    <w:rsid w:val="00EB6D0E"/>
    <w:rsid w:val="00EC00A2"/>
    <w:rsid w:val="00EC1239"/>
    <w:rsid w:val="00EC31C1"/>
    <w:rsid w:val="00EC3A8B"/>
    <w:rsid w:val="00EC5CE1"/>
    <w:rsid w:val="00ED29E5"/>
    <w:rsid w:val="00ED437D"/>
    <w:rsid w:val="00ED6698"/>
    <w:rsid w:val="00ED7558"/>
    <w:rsid w:val="00EE35F9"/>
    <w:rsid w:val="00EE466D"/>
    <w:rsid w:val="00EE660B"/>
    <w:rsid w:val="00EE76AF"/>
    <w:rsid w:val="00EF06FC"/>
    <w:rsid w:val="00EF4BDD"/>
    <w:rsid w:val="00EF62D1"/>
    <w:rsid w:val="00F00035"/>
    <w:rsid w:val="00F003B1"/>
    <w:rsid w:val="00F0124C"/>
    <w:rsid w:val="00F014FD"/>
    <w:rsid w:val="00F074A6"/>
    <w:rsid w:val="00F108C0"/>
    <w:rsid w:val="00F14D14"/>
    <w:rsid w:val="00F16628"/>
    <w:rsid w:val="00F222A9"/>
    <w:rsid w:val="00F22CEC"/>
    <w:rsid w:val="00F30345"/>
    <w:rsid w:val="00F334DE"/>
    <w:rsid w:val="00F367EC"/>
    <w:rsid w:val="00F40FDB"/>
    <w:rsid w:val="00F412E4"/>
    <w:rsid w:val="00F41748"/>
    <w:rsid w:val="00F41754"/>
    <w:rsid w:val="00F45DA5"/>
    <w:rsid w:val="00F4605F"/>
    <w:rsid w:val="00F46757"/>
    <w:rsid w:val="00F57798"/>
    <w:rsid w:val="00F57A79"/>
    <w:rsid w:val="00F63615"/>
    <w:rsid w:val="00F677F7"/>
    <w:rsid w:val="00F7005D"/>
    <w:rsid w:val="00F71279"/>
    <w:rsid w:val="00F71A77"/>
    <w:rsid w:val="00F739B8"/>
    <w:rsid w:val="00F778D8"/>
    <w:rsid w:val="00F819A4"/>
    <w:rsid w:val="00F81BD0"/>
    <w:rsid w:val="00F849DB"/>
    <w:rsid w:val="00F877DE"/>
    <w:rsid w:val="00F90A02"/>
    <w:rsid w:val="00F91157"/>
    <w:rsid w:val="00F91258"/>
    <w:rsid w:val="00F91A83"/>
    <w:rsid w:val="00F924C1"/>
    <w:rsid w:val="00F94A5D"/>
    <w:rsid w:val="00F95C94"/>
    <w:rsid w:val="00FA0AA4"/>
    <w:rsid w:val="00FA1194"/>
    <w:rsid w:val="00FA3485"/>
    <w:rsid w:val="00FA64D9"/>
    <w:rsid w:val="00FB1640"/>
    <w:rsid w:val="00FB30D2"/>
    <w:rsid w:val="00FB4EA7"/>
    <w:rsid w:val="00FC0604"/>
    <w:rsid w:val="00FC32CA"/>
    <w:rsid w:val="00FC3E74"/>
    <w:rsid w:val="00FC7451"/>
    <w:rsid w:val="00FD109A"/>
    <w:rsid w:val="00FD10D8"/>
    <w:rsid w:val="00FD1865"/>
    <w:rsid w:val="00FD2F0F"/>
    <w:rsid w:val="00FD561B"/>
    <w:rsid w:val="00FD575F"/>
    <w:rsid w:val="00FD5D4B"/>
    <w:rsid w:val="00FE45E0"/>
    <w:rsid w:val="00FF42CD"/>
    <w:rsid w:val="00FF5496"/>
    <w:rsid w:val="00FF71D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77157"/>
  <w15:docId w15:val="{1B977617-ACD8-4CBB-9D42-649BD7EF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E57"/>
    <w:pPr>
      <w:bidi/>
      <w:spacing w:after="200" w:line="276" w:lineRule="auto"/>
    </w:pPr>
    <w:rPr>
      <w:sz w:val="22"/>
      <w:szCs w:val="22"/>
      <w:lang w:bidi="fa-IR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41748"/>
    <w:pPr>
      <w:numPr>
        <w:numId w:val="1"/>
      </w:numPr>
      <w:tabs>
        <w:tab w:val="clear" w:pos="450"/>
        <w:tab w:val="num" w:pos="386"/>
      </w:tabs>
      <w:spacing w:before="120" w:after="0"/>
      <w:ind w:left="386"/>
      <w:contextualSpacing w:val="0"/>
      <w:outlineLvl w:val="0"/>
    </w:pPr>
    <w:rPr>
      <w:rFonts w:cs="B Nazanin"/>
      <w:b/>
      <w:bCs/>
      <w:sz w:val="24"/>
      <w:szCs w:val="24"/>
    </w:rPr>
  </w:style>
  <w:style w:type="paragraph" w:styleId="Heading2">
    <w:name w:val="heading 2"/>
    <w:aliases w:val="Heading 2 Char"/>
    <w:basedOn w:val="Normal"/>
    <w:next w:val="Normal"/>
    <w:link w:val="Heading2Char1"/>
    <w:autoRedefine/>
    <w:qFormat/>
    <w:rsid w:val="00C56BB5"/>
    <w:pPr>
      <w:keepNext/>
      <w:spacing w:after="0" w:line="240" w:lineRule="auto"/>
      <w:outlineLvl w:val="1"/>
    </w:pPr>
    <w:rPr>
      <w:rFonts w:cs="B Nazanin"/>
      <w:b/>
      <w:bCs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2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836"/>
    <w:pPr>
      <w:ind w:left="720"/>
      <w:contextualSpacing/>
    </w:pPr>
  </w:style>
  <w:style w:type="table" w:styleId="TableGrid">
    <w:name w:val="Table Grid"/>
    <w:basedOn w:val="TableNormal"/>
    <w:uiPriority w:val="39"/>
    <w:rsid w:val="00DA60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1">
    <w:name w:val="Heading 2 Char1"/>
    <w:aliases w:val="Heading 2 Char Char"/>
    <w:link w:val="Heading2"/>
    <w:rsid w:val="00C56BB5"/>
    <w:rPr>
      <w:rFonts w:ascii="Calibri" w:eastAsia="Calibri" w:hAnsi="Calibri" w:cs="B Nazanin"/>
      <w:b/>
      <w:bCs/>
      <w:sz w:val="32"/>
      <w:szCs w:val="36"/>
      <w:lang w:val="en-US" w:eastAsia="en-US" w:bidi="fa-IR"/>
    </w:rPr>
  </w:style>
  <w:style w:type="paragraph" w:customStyle="1" w:styleId="a">
    <w:name w:val="شرحكار"/>
    <w:basedOn w:val="Normal"/>
    <w:rsid w:val="00AE1CB4"/>
    <w:pPr>
      <w:numPr>
        <w:numId w:val="2"/>
      </w:num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674"/>
    <w:rPr>
      <w:rFonts w:ascii="Tahoma" w:hAnsi="Tahoma" w:cs="Tahoma"/>
      <w:sz w:val="16"/>
      <w:szCs w:val="16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641BA7"/>
    <w:pPr>
      <w:bidi w:val="0"/>
      <w:jc w:val="both"/>
    </w:pPr>
    <w:rPr>
      <w:rFonts w:asciiTheme="minorHAnsi" w:eastAsiaTheme="minorEastAsia" w:hAnsiTheme="minorHAnsi" w:cstheme="minorBidi"/>
      <w:b/>
      <w:bCs/>
      <w:caps/>
      <w:sz w:val="16"/>
      <w:szCs w:val="16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615A0"/>
    <w:pPr>
      <w:bidi w:val="0"/>
      <w:spacing w:after="0" w:line="240" w:lineRule="auto"/>
      <w:jc w:val="both"/>
    </w:pPr>
    <w:rPr>
      <w:rFonts w:asciiTheme="minorHAnsi" w:eastAsiaTheme="minorEastAsia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5A0"/>
    <w:rPr>
      <w:rFonts w:asciiTheme="minorHAnsi" w:eastAsiaTheme="minorEastAsia" w:hAnsiTheme="minorHAnsi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3615A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CE8"/>
    <w:rPr>
      <w:sz w:val="22"/>
      <w:szCs w:val="22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CE8"/>
    <w:rPr>
      <w:sz w:val="22"/>
      <w:szCs w:val="22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8D7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F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F07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F07"/>
    <w:rPr>
      <w:b/>
      <w:bCs/>
      <w:lang w:bidi="fa-IR"/>
    </w:rPr>
  </w:style>
  <w:style w:type="paragraph" w:styleId="NoSpacing">
    <w:name w:val="No Spacing"/>
    <w:basedOn w:val="Normal"/>
    <w:uiPriority w:val="1"/>
    <w:qFormat/>
    <w:rsid w:val="005C2103"/>
    <w:pPr>
      <w:spacing w:after="0"/>
      <w:ind w:left="26"/>
      <w:jc w:val="lowKashida"/>
    </w:pPr>
    <w:rPr>
      <w:rFonts w:cs="B Nazanin"/>
      <w:i/>
      <w:iCs/>
      <w:color w:val="C00000"/>
      <w:sz w:val="24"/>
      <w:szCs w:val="24"/>
    </w:rPr>
  </w:style>
  <w:style w:type="paragraph" w:customStyle="1" w:styleId="a0">
    <w:name w:val="سرتیتر جدول"/>
    <w:basedOn w:val="Normal"/>
    <w:autoRedefine/>
    <w:qFormat/>
    <w:rsid w:val="00FF42CD"/>
    <w:pPr>
      <w:spacing w:after="0"/>
      <w:ind w:left="26"/>
      <w:jc w:val="center"/>
    </w:pPr>
    <w:rPr>
      <w:rFonts w:cs="B Nazani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41748"/>
    <w:rPr>
      <w:rFonts w:cs="B Nazanin"/>
      <w:b/>
      <w:bCs/>
      <w:sz w:val="24"/>
      <w:szCs w:val="24"/>
      <w:lang w:bidi="fa-IR"/>
    </w:rPr>
  </w:style>
  <w:style w:type="character" w:styleId="PlaceholderText">
    <w:name w:val="Placeholder Text"/>
    <w:basedOn w:val="DefaultParagraphFont"/>
    <w:uiPriority w:val="99"/>
    <w:semiHidden/>
    <w:rsid w:val="00C64B8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60DD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25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styleId="Hyperlink">
    <w:name w:val="Hyperlink"/>
    <w:basedOn w:val="DefaultParagraphFont"/>
    <w:uiPriority w:val="99"/>
    <w:unhideWhenUsed/>
    <w:rsid w:val="00536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C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00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icrosoft.com/en-us/research/podcast/?msockid=04fba0b957846d4332f3b72156226c3b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arxiv.org/abs/1908.07490" TargetMode="External"/><Relationship Id="rId4" Type="http://schemas.openxmlformats.org/officeDocument/2006/relationships/styles" Target="styles.xml"/><Relationship Id="rId9" Type="http://schemas.openxmlformats.org/officeDocument/2006/relationships/hyperlink" Target="https://arxiv.org/abs/1908.03557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tareh\Downloads\Mobile%20Devices\&#1601;&#1585;&#1605;%203&#1605;_&#1585;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0AFE83CF464991A127D59C4577C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060D8-63F0-4889-9CF8-D032B35C5A03}"/>
      </w:docPartPr>
      <w:docPartBody>
        <w:p w:rsidR="00307C1A" w:rsidRDefault="006F0EAE">
          <w:pPr>
            <w:pStyle w:val="310AFE83CF464991A127D59C4577C08C"/>
          </w:pPr>
          <w:r w:rsidRPr="00C02DFC">
            <w:rPr>
              <w:rStyle w:val="PlaceholderText"/>
            </w:rPr>
            <w:t>[Keywords]</w:t>
          </w:r>
        </w:p>
      </w:docPartBody>
    </w:docPart>
    <w:docPart>
      <w:docPartPr>
        <w:name w:val="F22A6691A4BA427E8440A2B0DBFAD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5EC00-D07E-4C97-92E5-BCE4BCA6B127}"/>
      </w:docPartPr>
      <w:docPartBody>
        <w:p w:rsidR="00307C1A" w:rsidRDefault="006F0EAE">
          <w:pPr>
            <w:pStyle w:val="F22A6691A4BA427E8440A2B0DBFAD444"/>
          </w:pPr>
          <w:r w:rsidRPr="00CA27D8">
            <w:rPr>
              <w:rStyle w:val="PlaceholderText"/>
            </w:rPr>
            <w:t>[Status]</w:t>
          </w:r>
        </w:p>
      </w:docPartBody>
    </w:docPart>
    <w:docPart>
      <w:docPartPr>
        <w:name w:val="09B9BC13705948A18D6A0C85CD5D8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F8C63-7D4E-4FCE-9C9C-87272948D52F}"/>
      </w:docPartPr>
      <w:docPartBody>
        <w:p w:rsidR="00307C1A" w:rsidRDefault="006F0EAE">
          <w:pPr>
            <w:pStyle w:val="09B9BC13705948A18D6A0C85CD5D8E65"/>
          </w:pPr>
          <w:r w:rsidRPr="00CA27D8">
            <w:rPr>
              <w:rStyle w:val="PlaceholderText"/>
            </w:rPr>
            <w:t>[Status]</w:t>
          </w:r>
        </w:p>
      </w:docPartBody>
    </w:docPart>
    <w:docPart>
      <w:docPartPr>
        <w:name w:val="3E78DB9761354CDD8205564418D69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1E9FA-C93C-4C3A-8CE9-2447A4F76047}"/>
      </w:docPartPr>
      <w:docPartBody>
        <w:p w:rsidR="00307C1A" w:rsidRDefault="00BD5F10" w:rsidP="00BD5F10">
          <w:pPr>
            <w:pStyle w:val="3E78DB9761354CDD8205564418D69B12"/>
          </w:pPr>
          <w:r w:rsidRPr="00CA27D8">
            <w:rPr>
              <w:rStyle w:val="PlaceholderText"/>
            </w:rPr>
            <w:t>[Status]</w:t>
          </w:r>
        </w:p>
      </w:docPartBody>
    </w:docPart>
    <w:docPart>
      <w:docPartPr>
        <w:name w:val="1210E35BC9E5431B853A423216AEF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DECFB-6E66-4229-9BFA-84ADCC3AB34A}"/>
      </w:docPartPr>
      <w:docPartBody>
        <w:p w:rsidR="00307C1A" w:rsidRDefault="00BD5F10" w:rsidP="00BD5F10">
          <w:pPr>
            <w:pStyle w:val="1210E35BC9E5431B853A423216AEF27A"/>
          </w:pPr>
          <w:r w:rsidRPr="00C02DFC">
            <w:rPr>
              <w:rStyle w:val="PlaceholderText"/>
            </w:rPr>
            <w:t>[Keywords]</w:t>
          </w:r>
        </w:p>
      </w:docPartBody>
    </w:docPart>
    <w:docPart>
      <w:docPartPr>
        <w:name w:val="319E3F4883D549ADBA81B8BC7F705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2125E-A7C3-4385-81FE-BEDA2945F040}"/>
      </w:docPartPr>
      <w:docPartBody>
        <w:p w:rsidR="00307C1A" w:rsidRDefault="00BD5F10" w:rsidP="00BD5F10">
          <w:pPr>
            <w:pStyle w:val="319E3F4883D549ADBA81B8BC7F705FBD"/>
          </w:pPr>
          <w:r w:rsidRPr="00CA27D8">
            <w:rPr>
              <w:rStyle w:val="PlaceholderText"/>
            </w:rPr>
            <w:t>[Subject]</w:t>
          </w:r>
        </w:p>
      </w:docPartBody>
    </w:docPart>
    <w:docPart>
      <w:docPartPr>
        <w:name w:val="83D119E61DAE4317B9AF792C6EE1E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7AE0-4447-4F7A-8EC1-1E9508B5A7CA}"/>
      </w:docPartPr>
      <w:docPartBody>
        <w:p w:rsidR="006559ED" w:rsidRDefault="00860ABD" w:rsidP="00860ABD">
          <w:pPr>
            <w:pStyle w:val="83D119E61DAE4317B9AF792C6EE1E4DF"/>
          </w:pPr>
          <w:r w:rsidRPr="00CA27D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10"/>
    <w:rsid w:val="001C3EA9"/>
    <w:rsid w:val="002438C5"/>
    <w:rsid w:val="00247027"/>
    <w:rsid w:val="00294AD5"/>
    <w:rsid w:val="002C6741"/>
    <w:rsid w:val="00307C1A"/>
    <w:rsid w:val="004F262B"/>
    <w:rsid w:val="00504777"/>
    <w:rsid w:val="0060352B"/>
    <w:rsid w:val="006559ED"/>
    <w:rsid w:val="006B5D2E"/>
    <w:rsid w:val="006F0EAE"/>
    <w:rsid w:val="007D723C"/>
    <w:rsid w:val="0082670D"/>
    <w:rsid w:val="00860ABD"/>
    <w:rsid w:val="0089434D"/>
    <w:rsid w:val="008D6A8F"/>
    <w:rsid w:val="008E6EDE"/>
    <w:rsid w:val="009D14B0"/>
    <w:rsid w:val="00AF6FCE"/>
    <w:rsid w:val="00BD5F10"/>
    <w:rsid w:val="00C3692E"/>
    <w:rsid w:val="00DD4D0B"/>
    <w:rsid w:val="00EA60D0"/>
    <w:rsid w:val="00EE76D3"/>
    <w:rsid w:val="00F328AD"/>
    <w:rsid w:val="00F7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0ABD"/>
    <w:rPr>
      <w:color w:val="808080"/>
    </w:rPr>
  </w:style>
  <w:style w:type="paragraph" w:customStyle="1" w:styleId="310AFE83CF464991A127D59C4577C08C">
    <w:name w:val="310AFE83CF464991A127D59C4577C08C"/>
  </w:style>
  <w:style w:type="paragraph" w:customStyle="1" w:styleId="F22A6691A4BA427E8440A2B0DBFAD444">
    <w:name w:val="F22A6691A4BA427E8440A2B0DBFAD444"/>
  </w:style>
  <w:style w:type="paragraph" w:customStyle="1" w:styleId="09B9BC13705948A18D6A0C85CD5D8E65">
    <w:name w:val="09B9BC13705948A18D6A0C85CD5D8E65"/>
  </w:style>
  <w:style w:type="paragraph" w:customStyle="1" w:styleId="3E78DB9761354CDD8205564418D69B12">
    <w:name w:val="3E78DB9761354CDD8205564418D69B12"/>
    <w:rsid w:val="00BD5F10"/>
  </w:style>
  <w:style w:type="paragraph" w:customStyle="1" w:styleId="1210E35BC9E5431B853A423216AEF27A">
    <w:name w:val="1210E35BC9E5431B853A423216AEF27A"/>
    <w:rsid w:val="00BD5F10"/>
  </w:style>
  <w:style w:type="paragraph" w:customStyle="1" w:styleId="319E3F4883D549ADBA81B8BC7F705FBD">
    <w:name w:val="319E3F4883D549ADBA81B8BC7F705FBD"/>
    <w:rsid w:val="00BD5F10"/>
  </w:style>
  <w:style w:type="paragraph" w:customStyle="1" w:styleId="83D119E61DAE4317B9AF792C6EE1E4DF">
    <w:name w:val="83D119E61DAE4317B9AF792C6EE1E4DF"/>
    <w:rsid w:val="00860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A35B8D-AF1F-43EC-96E0-48CA27F84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3م_ر (1).dotx</Template>
  <TotalTime>526</TotalTime>
  <Pages>12</Pages>
  <Words>2835</Words>
  <Characters>16161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Hewlett-Packard</Company>
  <LinksUpToDate>false</LinksUpToDate>
  <CharactersWithSpaces>18959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subject>70</dc:subject>
  <dc:creator>Setareh</dc:creator>
  <cp:keywords>6</cp:keywords>
  <cp:lastModifiedBy>mohammad amini</cp:lastModifiedBy>
  <cp:revision>21</cp:revision>
  <cp:lastPrinted>2014-04-26T10:15:00Z</cp:lastPrinted>
  <dcterms:created xsi:type="dcterms:W3CDTF">2026-08-21T18:37:00Z</dcterms:created>
  <dcterms:modified xsi:type="dcterms:W3CDTF">2026-09-03T08:13:00Z</dcterms:modified>
  <cp:contentStatus>1500</cp:contentStatus>
</cp:coreProperties>
</file>